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3C3" w:rsidRPr="00717A8E" w:rsidRDefault="002573C3" w:rsidP="002573C3">
      <w:pPr>
        <w:rPr>
          <w:noProof/>
          <w:vanish/>
          <w:lang w:eastAsia="es-AR"/>
          <w:specVanish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2573C3" w:rsidRPr="00D54414" w:rsidRDefault="003841D3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>The Windows Store</w:t>
      </w:r>
    </w:p>
    <w:p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1835C9">
      <w:pPr>
        <w:pStyle w:val="Bodynoindent"/>
        <w:rPr>
          <w:noProof/>
        </w:rPr>
      </w:pPr>
      <w:r>
        <w:rPr>
          <w:noProof/>
        </w:rPr>
        <w:t>Lab version:</w:t>
      </w:r>
      <w:r w:rsidRPr="001835C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1.0.0</w:t>
      </w:r>
    </w:p>
    <w:p w:rsidR="001835C9" w:rsidRPr="00D54414" w:rsidRDefault="001835C9" w:rsidP="001835C9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1835C9">
        <w:rPr>
          <w:rFonts w:ascii="Arial" w:eastAsia="Batang" w:hAnsi="Arial" w:cs="Times New Roman"/>
          <w:noProof/>
          <w:szCs w:val="20"/>
          <w:lang w:eastAsia="ko-KR"/>
        </w:rPr>
        <w:t>Last updated:</w:t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begin"/>
      </w:r>
      <w:r w:rsidRPr="001835C9">
        <w:rPr>
          <w:rFonts w:ascii="Arial" w:eastAsia="Batang" w:hAnsi="Arial" w:cs="Times New Roman"/>
          <w:noProof/>
          <w:szCs w:val="20"/>
          <w:lang w:eastAsia="ko-KR"/>
        </w:rPr>
        <w:instrText xml:space="preserve"> DATE \@ "M/d/yyyy" </w:instrTex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separate"/>
      </w:r>
      <w:r w:rsidR="00AE455F">
        <w:rPr>
          <w:rFonts w:ascii="Arial" w:eastAsia="Batang" w:hAnsi="Arial" w:cs="Times New Roman"/>
          <w:noProof/>
          <w:szCs w:val="20"/>
          <w:lang w:eastAsia="ko-KR"/>
        </w:rPr>
        <w:t>4/1/2012</w: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end"/>
      </w:r>
    </w:p>
    <w:p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Default="002573C3" w:rsidP="002573C3">
      <w:pPr>
        <w:rPr>
          <w:noProof/>
        </w:rPr>
      </w:pPr>
      <w:r w:rsidRPr="00D54414">
        <w:rPr>
          <w:noProof/>
          <w:lang w:eastAsia="ko-KR" w:bidi="ar-SA"/>
        </w:rPr>
        <w:drawing>
          <wp:inline distT="0" distB="0" distL="0" distR="0">
            <wp:extent cx="3467100" cy="8572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2A6" w:rsidRDefault="002573C3" w:rsidP="002573C3">
      <w:pPr>
        <w:pStyle w:val="TOC1"/>
      </w:pPr>
      <w:r w:rsidRPr="00D54414">
        <w:br w:type="page"/>
      </w:r>
      <w:bookmarkStart w:id="0" w:name="_Toc168302996"/>
      <w:bookmarkStart w:id="1" w:name="_Toc168399728"/>
      <w:r w:rsidRPr="00D54414">
        <w:lastRenderedPageBreak/>
        <w:t>Contents</w:t>
      </w:r>
      <w:bookmarkEnd w:id="0"/>
      <w:bookmarkEnd w:id="1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:rsidR="00D412A6" w:rsidRDefault="00BD2E8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972599" w:history="1">
        <w:r w:rsidR="00D412A6" w:rsidRPr="00407752">
          <w:rPr>
            <w:rStyle w:val="Hyperlink"/>
            <w:rFonts w:eastAsia="Arial Unicode MS"/>
          </w:rPr>
          <w:t>Overview</w:t>
        </w:r>
        <w:r w:rsidR="00D412A6">
          <w:rPr>
            <w:webHidden/>
          </w:rPr>
          <w:tab/>
        </w:r>
        <w:r w:rsidR="00D412A6">
          <w:rPr>
            <w:webHidden/>
          </w:rPr>
          <w:fldChar w:fldCharType="begin"/>
        </w:r>
        <w:r w:rsidR="00D412A6">
          <w:rPr>
            <w:webHidden/>
          </w:rPr>
          <w:instrText xml:space="preserve"> PAGEREF _Toc320972599 \h </w:instrText>
        </w:r>
        <w:r w:rsidR="00D412A6">
          <w:rPr>
            <w:webHidden/>
          </w:rPr>
        </w:r>
        <w:r w:rsidR="00D412A6">
          <w:rPr>
            <w:webHidden/>
          </w:rPr>
          <w:fldChar w:fldCharType="separate"/>
        </w:r>
        <w:r w:rsidR="00D412A6">
          <w:rPr>
            <w:webHidden/>
          </w:rPr>
          <w:t>3</w:t>
        </w:r>
        <w:r w:rsidR="00D412A6">
          <w:rPr>
            <w:webHidden/>
          </w:rPr>
          <w:fldChar w:fldCharType="end"/>
        </w:r>
      </w:hyperlink>
    </w:p>
    <w:p w:rsidR="00D412A6" w:rsidRDefault="00BD2E8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972600" w:history="1">
        <w:r w:rsidR="00D412A6" w:rsidRPr="00407752">
          <w:rPr>
            <w:rStyle w:val="Hyperlink"/>
          </w:rPr>
          <w:t>Exercise 1: Detect Trial Versions</w:t>
        </w:r>
        <w:r w:rsidR="00D412A6">
          <w:rPr>
            <w:webHidden/>
          </w:rPr>
          <w:tab/>
        </w:r>
        <w:r w:rsidR="00D412A6">
          <w:rPr>
            <w:webHidden/>
          </w:rPr>
          <w:fldChar w:fldCharType="begin"/>
        </w:r>
        <w:r w:rsidR="00D412A6">
          <w:rPr>
            <w:webHidden/>
          </w:rPr>
          <w:instrText xml:space="preserve"> PAGEREF _Toc320972600 \h </w:instrText>
        </w:r>
        <w:r w:rsidR="00D412A6">
          <w:rPr>
            <w:webHidden/>
          </w:rPr>
        </w:r>
        <w:r w:rsidR="00D412A6">
          <w:rPr>
            <w:webHidden/>
          </w:rPr>
          <w:fldChar w:fldCharType="separate"/>
        </w:r>
        <w:r w:rsidR="00D412A6">
          <w:rPr>
            <w:webHidden/>
          </w:rPr>
          <w:t>4</w:t>
        </w:r>
        <w:r w:rsidR="00D412A6">
          <w:rPr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1" w:history="1">
        <w:r w:rsidR="00D412A6" w:rsidRPr="00407752">
          <w:rPr>
            <w:rStyle w:val="Hyperlink"/>
            <w:rFonts w:eastAsia="Arial Unicode MS"/>
            <w:noProof/>
          </w:rPr>
          <w:t>Task 1 – Add WindowsStoreProxy.xml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_Toc320972601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4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2" w:history="1">
        <w:r w:rsidR="00D412A6" w:rsidRPr="00407752">
          <w:rPr>
            <w:rStyle w:val="Hyperlink"/>
            <w:noProof/>
          </w:rPr>
          <w:t>Task 2 – Modify the About Page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_Toc320972602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5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3" w:history="1">
        <w:r w:rsidR="00D412A6" w:rsidRPr="00407752">
          <w:rPr>
            <w:rStyle w:val="Hyperlink"/>
            <w:noProof/>
          </w:rPr>
          <w:t>Task 3 – Test the Results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_Toc320972603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8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972604" w:history="1">
        <w:r w:rsidR="00D412A6" w:rsidRPr="00407752">
          <w:rPr>
            <w:rStyle w:val="Hyperlink"/>
          </w:rPr>
          <w:t>Exercise 2: Simulate App Purchases</w:t>
        </w:r>
        <w:r w:rsidR="00D412A6">
          <w:rPr>
            <w:webHidden/>
          </w:rPr>
          <w:tab/>
        </w:r>
        <w:r w:rsidR="00D412A6">
          <w:rPr>
            <w:webHidden/>
          </w:rPr>
          <w:fldChar w:fldCharType="begin"/>
        </w:r>
        <w:r w:rsidR="00D412A6">
          <w:rPr>
            <w:webHidden/>
          </w:rPr>
          <w:instrText xml:space="preserve"> PAGEREF _Toc320972604 \h </w:instrText>
        </w:r>
        <w:r w:rsidR="00D412A6">
          <w:rPr>
            <w:webHidden/>
          </w:rPr>
        </w:r>
        <w:r w:rsidR="00D412A6">
          <w:rPr>
            <w:webHidden/>
          </w:rPr>
          <w:fldChar w:fldCharType="separate"/>
        </w:r>
        <w:r w:rsidR="00D412A6">
          <w:rPr>
            <w:webHidden/>
          </w:rPr>
          <w:t>10</w:t>
        </w:r>
        <w:r w:rsidR="00D412A6">
          <w:rPr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5" w:history="1">
        <w:r w:rsidR="00D412A6" w:rsidRPr="00407752">
          <w:rPr>
            <w:rStyle w:val="Hyperlink"/>
            <w:noProof/>
          </w:rPr>
          <w:t>Task 1 – Write a Handler for the Purchase Button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_Toc320972605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10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6" w:history="1">
        <w:r w:rsidR="00D412A6" w:rsidRPr="00407752">
          <w:rPr>
            <w:rStyle w:val="Hyperlink"/>
            <w:noProof/>
          </w:rPr>
          <w:t>Task 2 – Purchase the App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_Toc320972606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11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972607" w:history="1">
        <w:r w:rsidR="00D412A6" w:rsidRPr="00407752">
          <w:rPr>
            <w:rStyle w:val="Hyperlink"/>
          </w:rPr>
          <w:t>Exercise 3: Simulate Product Purchases</w:t>
        </w:r>
        <w:r w:rsidR="00D412A6">
          <w:rPr>
            <w:webHidden/>
          </w:rPr>
          <w:tab/>
        </w:r>
        <w:r w:rsidR="00D412A6">
          <w:rPr>
            <w:webHidden/>
          </w:rPr>
          <w:fldChar w:fldCharType="begin"/>
        </w:r>
        <w:r w:rsidR="00D412A6">
          <w:rPr>
            <w:webHidden/>
          </w:rPr>
          <w:instrText xml:space="preserve"> PAGEREF _Toc320972607 \h </w:instrText>
        </w:r>
        <w:r w:rsidR="00D412A6">
          <w:rPr>
            <w:webHidden/>
          </w:rPr>
        </w:r>
        <w:r w:rsidR="00D412A6">
          <w:rPr>
            <w:webHidden/>
          </w:rPr>
          <w:fldChar w:fldCharType="separate"/>
        </w:r>
        <w:r w:rsidR="00D412A6">
          <w:rPr>
            <w:webHidden/>
          </w:rPr>
          <w:t>12</w:t>
        </w:r>
        <w:r w:rsidR="00D412A6">
          <w:rPr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8" w:history="1">
        <w:r w:rsidR="00D412A6" w:rsidRPr="00407752">
          <w:rPr>
            <w:rStyle w:val="Hyperlink"/>
            <w:noProof/>
          </w:rPr>
          <w:t>Task 1 – Modify the Item-Detail Page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_Toc320972608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12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972609" w:history="1">
        <w:r w:rsidR="00D412A6" w:rsidRPr="00407752">
          <w:rPr>
            <w:rStyle w:val="Hyperlink"/>
            <w:noProof/>
          </w:rPr>
          <w:t>Task 2 – Make a Product Purchase</w:t>
        </w:r>
        <w:r w:rsidR="00D412A6">
          <w:rPr>
            <w:noProof/>
            <w:webHidden/>
          </w:rPr>
          <w:tab/>
        </w:r>
        <w:r w:rsidR="00D412A6">
          <w:rPr>
            <w:noProof/>
            <w:webHidden/>
          </w:rPr>
          <w:fldChar w:fldCharType="begin"/>
        </w:r>
        <w:r w:rsidR="00D412A6">
          <w:rPr>
            <w:noProof/>
            <w:webHidden/>
          </w:rPr>
          <w:instrText xml:space="preserve"> PAGEREF _Toc320972609 \h </w:instrText>
        </w:r>
        <w:r w:rsidR="00D412A6">
          <w:rPr>
            <w:noProof/>
            <w:webHidden/>
          </w:rPr>
        </w:r>
        <w:r w:rsidR="00D412A6">
          <w:rPr>
            <w:noProof/>
            <w:webHidden/>
          </w:rPr>
          <w:fldChar w:fldCharType="separate"/>
        </w:r>
        <w:r w:rsidR="00D412A6">
          <w:rPr>
            <w:noProof/>
            <w:webHidden/>
          </w:rPr>
          <w:t>15</w:t>
        </w:r>
        <w:r w:rsidR="00D412A6">
          <w:rPr>
            <w:noProof/>
            <w:webHidden/>
          </w:rPr>
          <w:fldChar w:fldCharType="end"/>
        </w:r>
      </w:hyperlink>
    </w:p>
    <w:p w:rsidR="00D412A6" w:rsidRDefault="00BD2E8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972610" w:history="1">
        <w:r w:rsidR="00D412A6" w:rsidRPr="00407752">
          <w:rPr>
            <w:rStyle w:val="Hyperlink"/>
          </w:rPr>
          <w:t>Summary</w:t>
        </w:r>
        <w:r w:rsidR="00D412A6">
          <w:rPr>
            <w:webHidden/>
          </w:rPr>
          <w:tab/>
        </w:r>
        <w:r w:rsidR="00D412A6">
          <w:rPr>
            <w:webHidden/>
          </w:rPr>
          <w:fldChar w:fldCharType="begin"/>
        </w:r>
        <w:r w:rsidR="00D412A6">
          <w:rPr>
            <w:webHidden/>
          </w:rPr>
          <w:instrText xml:space="preserve"> PAGEREF _Toc320972610 \h </w:instrText>
        </w:r>
        <w:r w:rsidR="00D412A6">
          <w:rPr>
            <w:webHidden/>
          </w:rPr>
        </w:r>
        <w:r w:rsidR="00D412A6">
          <w:rPr>
            <w:webHidden/>
          </w:rPr>
          <w:fldChar w:fldCharType="separate"/>
        </w:r>
        <w:r w:rsidR="00D412A6">
          <w:rPr>
            <w:webHidden/>
          </w:rPr>
          <w:t>16</w:t>
        </w:r>
        <w:r w:rsidR="00D412A6">
          <w:rPr>
            <w:webHidden/>
          </w:rPr>
          <w:fldChar w:fldCharType="end"/>
        </w:r>
      </w:hyperlink>
    </w:p>
    <w:p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bookmarkStart w:id="2" w:name="_Toc320972599" w:displacedByCustomXml="next"/>
    <w:sdt>
      <w:sdtPr>
        <w:rPr>
          <w:rFonts w:eastAsia="Arial Unicode MS"/>
          <w:noProof/>
        </w:rPr>
        <w:alias w:val="Topic"/>
        <w:tag w:val="1885d70e-0263-432c-bdde-266636e227e8"/>
        <w:id w:val="4762134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  <w:rPr>
              <w:rFonts w:eastAsia="Arial Unicode MS"/>
              <w:noProof/>
            </w:rPr>
          </w:pPr>
          <w:r>
            <w:rPr>
              <w:rFonts w:eastAsia="Arial Unicode MS"/>
              <w:noProof/>
            </w:rPr>
            <w:t>Overview</w:t>
          </w:r>
        </w:p>
      </w:sdtContent>
    </w:sdt>
    <w:bookmarkEnd w:id="2" w:displacedByCustomXml="prev"/>
    <w:p w:rsidR="009C2052" w:rsidRDefault="003419F3" w:rsidP="009C2052">
      <w:pPr>
        <w:pStyle w:val="ppBodyText"/>
      </w:pPr>
      <w:r>
        <w:t xml:space="preserve">One of the most compelling reasons to write Metro applications is </w:t>
      </w:r>
      <w:r w:rsidR="003C6CE9">
        <w:t xml:space="preserve">the ease with which you </w:t>
      </w:r>
      <w:r>
        <w:t xml:space="preserve">can publish them </w:t>
      </w:r>
      <w:r w:rsidR="00DE6664">
        <w:t xml:space="preserve">in </w:t>
      </w:r>
      <w:r w:rsidR="009C2052">
        <w:t>the Windows Store. With more than 500 million PCs worldwide currently running Windows 7, and with each of those PCs representing a potential upgrade to Windows 8, the market – and revenue potential – is both huge and diverse.</w:t>
      </w:r>
      <w:r w:rsidR="00DE6664">
        <w:t xml:space="preserve"> </w:t>
      </w:r>
      <w:proofErr w:type="gramStart"/>
      <w:r w:rsidR="00DE6664">
        <w:t>And</w:t>
      </w:r>
      <w:proofErr w:type="gramEnd"/>
      <w:r w:rsidR="00DE6664">
        <w:t xml:space="preserve"> with a revenue sharing plan that directs up to 80% of the sales proceeds to the author, there’s no shortage of motivation for developers to write great applications and offer them to the world.</w:t>
      </w:r>
    </w:p>
    <w:p w:rsidR="009C2052" w:rsidRDefault="00D66750" w:rsidP="00364D1D">
      <w:pPr>
        <w:pStyle w:val="ppBodyText"/>
      </w:pPr>
      <w:r>
        <w:t xml:space="preserve">You can make </w:t>
      </w:r>
      <w:r w:rsidR="009C2052">
        <w:t xml:space="preserve">apps published through the Windows Store available </w:t>
      </w:r>
      <w:proofErr w:type="gramStart"/>
      <w:r w:rsidR="009C2052">
        <w:t>for free</w:t>
      </w:r>
      <w:proofErr w:type="gramEnd"/>
      <w:r w:rsidR="009C2052">
        <w:t>, or you can monetize your efforts by charging for them. You can also choose to make trial versions available and use the Windows St</w:t>
      </w:r>
      <w:r w:rsidR="00C55F0A">
        <w:t xml:space="preserve">ore APIs in </w:t>
      </w:r>
      <w:proofErr w:type="spellStart"/>
      <w:r w:rsidR="00C55F0A">
        <w:t>Windows.ApplicationModel.Store</w:t>
      </w:r>
      <w:proofErr w:type="spellEnd"/>
      <w:r w:rsidR="00C55F0A">
        <w:t xml:space="preserve"> </w:t>
      </w:r>
      <w:r w:rsidR="009C2052">
        <w:t xml:space="preserve">to </w:t>
      </w:r>
      <w:r w:rsidR="00C55F0A">
        <w:t xml:space="preserve">detect trial versions </w:t>
      </w:r>
      <w:r w:rsidR="009C2052">
        <w:t>and</w:t>
      </w:r>
      <w:r w:rsidR="00CA6256">
        <w:t>, if you choose,</w:t>
      </w:r>
      <w:r w:rsidR="009C2052">
        <w:t xml:space="preserve"> offer reduced functionality to the user</w:t>
      </w:r>
      <w:r w:rsidR="003B29B4">
        <w:t xml:space="preserve"> until the app </w:t>
      </w:r>
      <w:proofErr w:type="gramStart"/>
      <w:r w:rsidR="003B29B4">
        <w:t>is paid for</w:t>
      </w:r>
      <w:proofErr w:type="gramEnd"/>
      <w:r w:rsidR="009C2052">
        <w:t xml:space="preserve">. </w:t>
      </w:r>
      <w:r w:rsidR="003B29B4">
        <w:t>Other</w:t>
      </w:r>
      <w:r w:rsidR="009C2052">
        <w:t xml:space="preserve"> APIs make it easy to upgrade from trial versions to paid versions, support in-app purchases of ad</w:t>
      </w:r>
      <w:r w:rsidR="000D5386">
        <w:t>ditional products</w:t>
      </w:r>
      <w:r w:rsidR="009C2052">
        <w:t>, retrieve licensing information, and more.</w:t>
      </w:r>
      <w:r w:rsidR="00DE6664">
        <w:t xml:space="preserve"> </w:t>
      </w:r>
      <w:proofErr w:type="gramStart"/>
      <w:r w:rsidR="00DE6664">
        <w:t>And</w:t>
      </w:r>
      <w:proofErr w:type="gramEnd"/>
      <w:r w:rsidR="00DE6664">
        <w:t xml:space="preserve"> </w:t>
      </w:r>
      <w:r w:rsidR="003B29B4">
        <w:t>the Windows Runtime’s</w:t>
      </w:r>
      <w:r w:rsidR="00592251">
        <w:t xml:space="preserve"> </w:t>
      </w:r>
      <w:proofErr w:type="spellStart"/>
      <w:r w:rsidR="00592251">
        <w:t>C</w:t>
      </w:r>
      <w:r w:rsidR="00DE6664">
        <w:t>urrentAppSimulator</w:t>
      </w:r>
      <w:proofErr w:type="spellEnd"/>
      <w:r w:rsidR="00DE6664">
        <w:t xml:space="preserve"> class pr</w:t>
      </w:r>
      <w:r w:rsidR="00592251">
        <w:t>ovides a handy means for simulating purchases and testing code that relies on Windows Store APIs in a controlled environment.</w:t>
      </w:r>
    </w:p>
    <w:p w:rsidR="00CA6256" w:rsidRDefault="009C2052" w:rsidP="00364D1D">
      <w:pPr>
        <w:pStyle w:val="ppBodyText"/>
      </w:pPr>
      <w:r>
        <w:t xml:space="preserve">In this lab, </w:t>
      </w:r>
      <w:proofErr w:type="gramStart"/>
      <w:r>
        <w:t>you’ll</w:t>
      </w:r>
      <w:proofErr w:type="gramEnd"/>
      <w:r>
        <w:t xml:space="preserve"> </w:t>
      </w:r>
      <w:r w:rsidR="00CA6256">
        <w:t xml:space="preserve">use the Windows Store APIs </w:t>
      </w:r>
      <w:r w:rsidR="00153706">
        <w:t xml:space="preserve">to monetize </w:t>
      </w:r>
      <w:proofErr w:type="spellStart"/>
      <w:r w:rsidR="00153706">
        <w:t>Contoso</w:t>
      </w:r>
      <w:proofErr w:type="spellEnd"/>
      <w:r w:rsidR="00153706">
        <w:t xml:space="preserve"> </w:t>
      </w:r>
      <w:r w:rsidR="00006CFF">
        <w:t>Cookbook</w:t>
      </w:r>
      <w:r w:rsidR="00CA6256">
        <w:t xml:space="preserve">. First </w:t>
      </w:r>
      <w:proofErr w:type="gramStart"/>
      <w:r w:rsidR="00CA6256">
        <w:t>you’ll</w:t>
      </w:r>
      <w:proofErr w:type="gramEnd"/>
      <w:r w:rsidR="00CA6256">
        <w:t xml:space="preserve"> modify the about box to detect trial versions and include a purchase button if the app hasn’t been paid for. </w:t>
      </w:r>
      <w:proofErr w:type="gramStart"/>
      <w:r w:rsidR="00CA6256">
        <w:t>Next</w:t>
      </w:r>
      <w:proofErr w:type="gramEnd"/>
      <w:r w:rsidR="00CA6256">
        <w:t xml:space="preserve"> you’ll use </w:t>
      </w:r>
      <w:proofErr w:type="spellStart"/>
      <w:r w:rsidR="00CA6256">
        <w:t>CurrentAppSimulator</w:t>
      </w:r>
      <w:proofErr w:type="spellEnd"/>
      <w:r w:rsidR="00CA6256">
        <w:t xml:space="preserve"> to simulate a purchase when the purchase button is clicked. Finally, </w:t>
      </w:r>
      <w:proofErr w:type="gramStart"/>
      <w:r w:rsidR="00CA6256">
        <w:t>you’ll</w:t>
      </w:r>
      <w:proofErr w:type="gramEnd"/>
      <w:r w:rsidR="00CA6256">
        <w:t xml:space="preserve"> simulate in-app purch</w:t>
      </w:r>
      <w:r w:rsidR="00A211F3">
        <w:t xml:space="preserve">ases by offering Italian </w:t>
      </w:r>
      <w:r w:rsidR="00686DC6">
        <w:t>rec</w:t>
      </w:r>
      <w:r w:rsidR="00CA6256">
        <w:t xml:space="preserve">ipes </w:t>
      </w:r>
      <w:r w:rsidR="00A211F3">
        <w:t xml:space="preserve">as a paid add-on rather than </w:t>
      </w:r>
      <w:r w:rsidR="00686DC6">
        <w:t xml:space="preserve">for </w:t>
      </w:r>
      <w:r w:rsidR="00A211F3">
        <w:t>free</w:t>
      </w:r>
      <w:r w:rsidR="00CA6256">
        <w:t>.</w:t>
      </w:r>
    </w:p>
    <w:p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:rsidR="00534BB4" w:rsidRDefault="00464523" w:rsidP="007618F4">
      <w:pPr>
        <w:pStyle w:val="ppBulletList"/>
        <w:rPr>
          <w:noProof/>
        </w:rPr>
      </w:pPr>
      <w:r>
        <w:t>Detect</w:t>
      </w:r>
      <w:r w:rsidR="008813EE">
        <w:t xml:space="preserve"> whether your app is running as a trial version</w:t>
      </w:r>
    </w:p>
    <w:p w:rsidR="008813EE" w:rsidRDefault="008813EE" w:rsidP="007618F4">
      <w:pPr>
        <w:pStyle w:val="ppBulletList"/>
        <w:rPr>
          <w:noProof/>
        </w:rPr>
      </w:pPr>
      <w:r>
        <w:t>Simul</w:t>
      </w:r>
      <w:r w:rsidR="009C4511">
        <w:t>ate purchases of the app from within the app itself</w:t>
      </w:r>
    </w:p>
    <w:p w:rsidR="008813EE" w:rsidRDefault="008813EE" w:rsidP="007618F4">
      <w:pPr>
        <w:pStyle w:val="ppBulletList"/>
        <w:rPr>
          <w:noProof/>
        </w:rPr>
      </w:pPr>
      <w:r>
        <w:t>Simulate in-app purchases of additional products</w:t>
      </w:r>
    </w:p>
    <w:p w:rsidR="00534BB4" w:rsidRDefault="008813EE" w:rsidP="007618F4">
      <w:pPr>
        <w:pStyle w:val="ppBulletList"/>
        <w:rPr>
          <w:noProof/>
        </w:rPr>
      </w:pPr>
      <w:r>
        <w:rPr>
          <w:noProof/>
        </w:rPr>
        <w:t>Retrieve licensing information regarding apps and products</w:t>
      </w:r>
    </w:p>
    <w:p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7F7606" w:rsidRDefault="007F7606" w:rsidP="007F7606">
      <w:pPr>
        <w:pStyle w:val="Heading1"/>
        <w:rPr>
          <w:rFonts w:eastAsia="Arial Unicode MS"/>
          <w:noProof/>
        </w:rPr>
      </w:pPr>
      <w:bookmarkStart w:id="3" w:name="_Toc157870738"/>
      <w:r>
        <w:rPr>
          <w:rFonts w:eastAsia="Arial Unicode MS"/>
          <w:noProof/>
        </w:rPr>
        <w:t>System Requirements</w:t>
      </w:r>
    </w:p>
    <w:p w:rsidR="007F7606" w:rsidRDefault="007F7606" w:rsidP="007F7606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have the following items to complete this lab:</w:t>
      </w:r>
    </w:p>
    <w:p w:rsidR="007F7606" w:rsidRDefault="007F7606" w:rsidP="007F7606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 xml:space="preserve">Microsoft Windows 8 </w:t>
      </w:r>
      <w:r w:rsidR="00AE455F">
        <w:rPr>
          <w:rFonts w:hint="eastAsia"/>
          <w:noProof/>
          <w:lang w:eastAsia="ko-KR"/>
        </w:rPr>
        <w:t xml:space="preserve">Release </w:t>
      </w:r>
      <w:r>
        <w:rPr>
          <w:noProof/>
        </w:rPr>
        <w:t>Preview</w:t>
      </w:r>
    </w:p>
    <w:p w:rsidR="007F7606" w:rsidRDefault="007F7606" w:rsidP="007F7606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>Microsoft Visual Studio 201</w:t>
      </w:r>
      <w:r w:rsidR="00AE455F">
        <w:rPr>
          <w:rFonts w:hint="eastAsia"/>
          <w:noProof/>
          <w:lang w:eastAsia="ko-KR"/>
        </w:rPr>
        <w:t>2</w:t>
      </w:r>
      <w:r>
        <w:rPr>
          <w:noProof/>
        </w:rPr>
        <w:t xml:space="preserve"> </w:t>
      </w:r>
      <w:r w:rsidR="00AE455F">
        <w:rPr>
          <w:rFonts w:hint="eastAsia"/>
          <w:noProof/>
          <w:lang w:eastAsia="ko-KR"/>
        </w:rPr>
        <w:t>RC</w:t>
      </w:r>
      <w:r>
        <w:rPr>
          <w:noProof/>
        </w:rPr>
        <w:t xml:space="preserve"> for Windows 8</w:t>
      </w:r>
    </w:p>
    <w:p w:rsidR="007F7606" w:rsidRDefault="007F7606" w:rsidP="007F7606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7F7606" w:rsidRDefault="007F7606" w:rsidP="007F7606">
      <w:pPr>
        <w:pStyle w:val="Heading1"/>
        <w:rPr>
          <w:noProof/>
        </w:rPr>
      </w:pPr>
      <w:r>
        <w:rPr>
          <w:noProof/>
        </w:rPr>
        <w:lastRenderedPageBreak/>
        <w:t>Setup</w:t>
      </w:r>
    </w:p>
    <w:p w:rsidR="007F7606" w:rsidRDefault="007F7606" w:rsidP="007F7606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perform the following steps to prepare your computer for this lab:</w:t>
      </w:r>
    </w:p>
    <w:p w:rsidR="007F7606" w:rsidRDefault="007F7606" w:rsidP="007F7606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the Microsoft Windows 8 </w:t>
      </w:r>
      <w:r w:rsidR="00AE455F">
        <w:rPr>
          <w:rFonts w:hint="eastAsia"/>
          <w:noProof/>
          <w:lang w:eastAsia="ko-KR"/>
        </w:rPr>
        <w:t xml:space="preserve">Release </w:t>
      </w:r>
      <w:r>
        <w:rPr>
          <w:rFonts w:eastAsia="Times New Roman"/>
          <w:lang w:bidi="ar-SA"/>
        </w:rPr>
        <w:t>Preview</w:t>
      </w:r>
    </w:p>
    <w:p w:rsidR="007F7606" w:rsidRDefault="007F7606" w:rsidP="007F7606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the Microsoft Visual Studio </w:t>
      </w:r>
      <w:r w:rsidR="00AE455F">
        <w:rPr>
          <w:noProof/>
        </w:rPr>
        <w:t>201</w:t>
      </w:r>
      <w:r w:rsidR="00AE455F">
        <w:rPr>
          <w:rFonts w:hint="eastAsia"/>
          <w:noProof/>
          <w:lang w:eastAsia="ko-KR"/>
        </w:rPr>
        <w:t>2</w:t>
      </w:r>
      <w:r w:rsidR="00AE455F">
        <w:rPr>
          <w:noProof/>
        </w:rPr>
        <w:t xml:space="preserve"> </w:t>
      </w:r>
      <w:r w:rsidR="00AE455F">
        <w:rPr>
          <w:rFonts w:hint="eastAsia"/>
          <w:noProof/>
          <w:lang w:eastAsia="ko-KR"/>
        </w:rPr>
        <w:t>RC</w:t>
      </w:r>
      <w:r w:rsidR="00313630">
        <w:rPr>
          <w:rFonts w:hint="eastAsia"/>
          <w:noProof/>
          <w:lang w:eastAsia="ko-KR"/>
        </w:rPr>
        <w:t xml:space="preserve"> </w:t>
      </w:r>
      <w:r>
        <w:rPr>
          <w:rFonts w:eastAsia="Times New Roman"/>
          <w:lang w:bidi="ar-SA"/>
        </w:rPr>
        <w:t xml:space="preserve"> for Windows 8</w:t>
      </w:r>
    </w:p>
    <w:p w:rsidR="007F7606" w:rsidRDefault="007F7606" w:rsidP="007F7606">
      <w:pPr>
        <w:pStyle w:val="ppListEnd"/>
        <w:numPr>
          <w:ilvl w:val="0"/>
          <w:numId w:val="12"/>
        </w:numPr>
        <w:rPr>
          <w:noProof/>
        </w:rPr>
      </w:pPr>
    </w:p>
    <w:p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t>Exercises</w:t>
      </w:r>
    </w:p>
    <w:p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:rsidR="004F7323" w:rsidRDefault="00195913" w:rsidP="009053BF">
      <w:pPr>
        <w:pStyle w:val="ppNumberList"/>
        <w:rPr>
          <w:noProof/>
        </w:rPr>
      </w:pPr>
      <w:r>
        <w:t>Detect Trial Versions</w:t>
      </w:r>
    </w:p>
    <w:p w:rsidR="003841D3" w:rsidRPr="009053BF" w:rsidRDefault="000D5386" w:rsidP="009053BF">
      <w:pPr>
        <w:pStyle w:val="ppNumberList"/>
        <w:rPr>
          <w:noProof/>
        </w:rPr>
      </w:pPr>
      <w:r>
        <w:t>Simulate</w:t>
      </w:r>
      <w:r w:rsidR="00EB397A">
        <w:t xml:space="preserve"> </w:t>
      </w:r>
      <w:r w:rsidR="00195913">
        <w:t xml:space="preserve">App </w:t>
      </w:r>
      <w:r w:rsidR="003841D3">
        <w:t>Purchases</w:t>
      </w:r>
    </w:p>
    <w:p w:rsidR="003E1D57" w:rsidRPr="009053BF" w:rsidRDefault="00195913" w:rsidP="003E1D57">
      <w:pPr>
        <w:pStyle w:val="ppNumberList"/>
        <w:rPr>
          <w:noProof/>
        </w:rPr>
      </w:pPr>
      <w:r>
        <w:t>Simulate Product Purchases</w:t>
      </w:r>
    </w:p>
    <w:p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3841D3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3"/>
    <w:p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:rsidR="00FF15D9" w:rsidRDefault="00FF15D9" w:rsidP="009053BF">
      <w:pPr>
        <w:pStyle w:val="ppBodyText"/>
      </w:pPr>
    </w:p>
    <w:bookmarkStart w:id="4" w:name="_Toc320972600" w:displacedByCustomXml="next"/>
    <w:sdt>
      <w:sdtPr>
        <w:alias w:val="Topic"/>
        <w:tag w:val="e2305c0c-654b-464e-9a68-365a55fe23d5"/>
        <w:id w:val="-841236611"/>
        <w:placeholder>
          <w:docPart w:val="329A45E236824EB9A2C5254D1875D6E5"/>
        </w:placeholder>
        <w:text/>
      </w:sdtPr>
      <w:sdtEndPr/>
      <w:sdtContent>
        <w:p w:rsidR="00FF15D9" w:rsidRDefault="00FF15D9" w:rsidP="00FF15D9">
          <w:pPr>
            <w:pStyle w:val="ppTopic"/>
          </w:pPr>
          <w:r>
            <w:t xml:space="preserve">Exercise 1: </w:t>
          </w:r>
          <w:r w:rsidR="00537376">
            <w:t>Detect Trial Versions</w:t>
          </w:r>
        </w:p>
      </w:sdtContent>
    </w:sdt>
    <w:bookmarkEnd w:id="4" w:displacedByCustomXml="prev"/>
    <w:p w:rsidR="00FF15D9" w:rsidRDefault="00FF15D9" w:rsidP="00FF15D9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In this exercise, you’ll use the Windows Runtime’s store APIs to</w:t>
      </w:r>
      <w:r w:rsidR="00DA2AB6">
        <w:rPr>
          <w:rFonts w:eastAsia="Arial Unicode MS"/>
        </w:rPr>
        <w:t xml:space="preserve"> customize the content of</w:t>
      </w:r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Contoso</w:t>
      </w:r>
      <w:proofErr w:type="spellEnd"/>
      <w:r>
        <w:rPr>
          <w:rFonts w:eastAsia="Arial Unicode MS"/>
        </w:rPr>
        <w:t xml:space="preserve"> Cookbook’s about page. If the app has been purchased, you’ll display licensing information. If it hasn’t been purchased – that is, if it’s running as a trial ver</w:t>
      </w:r>
      <w:r w:rsidR="00D12DA9">
        <w:rPr>
          <w:rFonts w:eastAsia="Arial Unicode MS"/>
        </w:rPr>
        <w:t xml:space="preserve">sion – then </w:t>
      </w:r>
      <w:r>
        <w:rPr>
          <w:rFonts w:eastAsia="Arial Unicode MS"/>
        </w:rPr>
        <w:t>you’ll display a purchase button</w:t>
      </w:r>
      <w:r w:rsidR="00D66750">
        <w:rPr>
          <w:rFonts w:eastAsia="Arial Unicode MS"/>
        </w:rPr>
        <w:t xml:space="preserve"> instead. Moreover, the price displayed on the purchase button won’t be hardcoded, but will come from listing information retrieved from the Windows Store.</w:t>
      </w:r>
    </w:p>
    <w:p w:rsidR="00016573" w:rsidRDefault="00016573" w:rsidP="00016573">
      <w:pPr>
        <w:pStyle w:val="ppProcedureStart"/>
        <w:rPr>
          <w:rFonts w:eastAsia="Arial Unicode MS"/>
        </w:rPr>
      </w:pPr>
      <w:bookmarkStart w:id="5" w:name="_Toc320972601"/>
      <w:r>
        <w:rPr>
          <w:rFonts w:eastAsia="Arial Unicode MS"/>
        </w:rPr>
        <w:t>Task 1 – Add WindowsStoreProxy.xml</w:t>
      </w:r>
      <w:bookmarkEnd w:id="5"/>
    </w:p>
    <w:p w:rsidR="00016573" w:rsidRPr="00016573" w:rsidRDefault="00016573" w:rsidP="00016573">
      <w:pPr>
        <w:pStyle w:val="ppNumberList"/>
        <w:numPr>
          <w:ilvl w:val="0"/>
          <w:numId w:val="0"/>
        </w:numPr>
      </w:pPr>
      <w:proofErr w:type="gramStart"/>
      <w:r>
        <w:t>We’ll</w:t>
      </w:r>
      <w:proofErr w:type="gramEnd"/>
      <w:r>
        <w:t xml:space="preserve"> be using the </w:t>
      </w:r>
      <w:proofErr w:type="spellStart"/>
      <w:r>
        <w:t>CurrentAppSimulator</w:t>
      </w:r>
      <w:proofErr w:type="spellEnd"/>
      <w:r>
        <w:t xml:space="preserve"> class to simulate purchases, retrieve licensing information, and more. To make the simulation as realistic as possible, </w:t>
      </w:r>
      <w:proofErr w:type="gramStart"/>
      <w:r>
        <w:t>we’ll</w:t>
      </w:r>
      <w:proofErr w:type="gramEnd"/>
      <w:r>
        <w:t xml:space="preserve"> u</w:t>
      </w:r>
      <w:r w:rsidR="00454CD7">
        <w:t xml:space="preserve">se a </w:t>
      </w:r>
      <w:r w:rsidR="00D12DA9">
        <w:t>file named WindowsStoreProxy.xml</w:t>
      </w:r>
      <w:r w:rsidR="00454CD7">
        <w:t xml:space="preserve"> </w:t>
      </w:r>
      <w:r>
        <w:t xml:space="preserve">to provide information </w:t>
      </w:r>
      <w:r w:rsidR="00333FF5">
        <w:t xml:space="preserve">about pricing, </w:t>
      </w:r>
      <w:r w:rsidR="00594FDC">
        <w:t>expiration dates</w:t>
      </w:r>
      <w:r w:rsidR="00333FF5">
        <w:t>, and more</w:t>
      </w:r>
      <w:r w:rsidR="00594FDC">
        <w:t xml:space="preserve"> </w:t>
      </w:r>
      <w:r>
        <w:t xml:space="preserve">to </w:t>
      </w:r>
      <w:proofErr w:type="spellStart"/>
      <w:r>
        <w:t>CurrentAppSimulator</w:t>
      </w:r>
      <w:proofErr w:type="spellEnd"/>
      <w:r>
        <w:t>.</w:t>
      </w:r>
    </w:p>
    <w:p w:rsidR="00016573" w:rsidRDefault="00016573" w:rsidP="00016573">
      <w:pPr>
        <w:pStyle w:val="ppNumberList"/>
      </w:pPr>
      <w:r>
        <w:t xml:space="preserve">Open the </w:t>
      </w:r>
      <w:proofErr w:type="spellStart"/>
      <w:r>
        <w:t>ContosoCookbook</w:t>
      </w:r>
      <w:proofErr w:type="spellEnd"/>
      <w:r>
        <w:t xml:space="preserve"> project you finished in Lab 7 in Visual Studio. If you </w:t>
      </w:r>
      <w:proofErr w:type="gramStart"/>
      <w:r>
        <w:t>didn’t</w:t>
      </w:r>
      <w:proofErr w:type="gramEnd"/>
      <w:r>
        <w:t xml:space="preserve"> complete Lab 7 or would like to start with a reference copy, you’ll find a completed version of the lab in the starting materials.</w:t>
      </w:r>
    </w:p>
    <w:p w:rsidR="001453D9" w:rsidRDefault="001453D9" w:rsidP="00016573">
      <w:pPr>
        <w:pStyle w:val="ppNumberList"/>
      </w:pPr>
      <w:r>
        <w:t xml:space="preserve">If the project </w:t>
      </w:r>
      <w:proofErr w:type="gramStart"/>
      <w:r>
        <w:t>doesn’t</w:t>
      </w:r>
      <w:proofErr w:type="gramEnd"/>
      <w:r>
        <w:t xml:space="preserve"> already have a Data folder, create one.</w:t>
      </w:r>
    </w:p>
    <w:p w:rsidR="00016573" w:rsidRDefault="001453D9" w:rsidP="00016573">
      <w:pPr>
        <w:pStyle w:val="ppNumberList"/>
      </w:pPr>
      <w:r>
        <w:t xml:space="preserve">Right-click the </w:t>
      </w:r>
      <w:r w:rsidR="00204F1E">
        <w:t>D</w:t>
      </w:r>
      <w:r w:rsidR="008D2E3B">
        <w:t xml:space="preserve">ata folder and use the </w:t>
      </w:r>
      <w:r w:rsidR="008D2E3B" w:rsidRPr="008D2E3B">
        <w:rPr>
          <w:b/>
        </w:rPr>
        <w:t>Add - Existing Item</w:t>
      </w:r>
      <w:r w:rsidR="008D2E3B">
        <w:t xml:space="preserve"> command </w:t>
      </w:r>
      <w:r w:rsidR="00DF42DB">
        <w:t xml:space="preserve">to import </w:t>
      </w:r>
      <w:r w:rsidR="008D2E3B">
        <w:t xml:space="preserve">license.xml from the </w:t>
      </w:r>
      <w:r w:rsidR="005C203B">
        <w:t xml:space="preserve">data folder of the </w:t>
      </w:r>
      <w:r w:rsidR="008D2E3B">
        <w:t xml:space="preserve">starting materials. </w:t>
      </w:r>
      <w:proofErr w:type="gramStart"/>
      <w:r w:rsidR="008D2E3B">
        <w:t>This is t</w:t>
      </w:r>
      <w:r w:rsidR="00D12DA9">
        <w:t xml:space="preserve">he file from which we’ll create </w:t>
      </w:r>
      <w:r w:rsidR="005C203B">
        <w:t>WindowsStore</w:t>
      </w:r>
      <w:r w:rsidR="008D2E3B">
        <w:t>Proxy.xml</w:t>
      </w:r>
      <w:proofErr w:type="gramEnd"/>
      <w:r w:rsidR="008D2E3B">
        <w:t>.</w:t>
      </w:r>
    </w:p>
    <w:p w:rsidR="00016573" w:rsidRDefault="00E3731A" w:rsidP="006C3F99">
      <w:pPr>
        <w:pStyle w:val="ppNumberList"/>
      </w:pPr>
      <w:r>
        <w:lastRenderedPageBreak/>
        <w:t xml:space="preserve">Open </w:t>
      </w:r>
      <w:proofErr w:type="spellStart"/>
      <w:r>
        <w:t>App.xaml.cs</w:t>
      </w:r>
      <w:proofErr w:type="spellEnd"/>
      <w:r>
        <w:t xml:space="preserve"> and add </w:t>
      </w:r>
      <w:r w:rsidR="002B1439">
        <w:t xml:space="preserve">the following statements </w:t>
      </w:r>
      <w:r w:rsidR="006C3F99">
        <w:t xml:space="preserve">to </w:t>
      </w:r>
      <w:r w:rsidR="00204F1E">
        <w:t xml:space="preserve">the </w:t>
      </w:r>
      <w:proofErr w:type="spellStart"/>
      <w:r w:rsidR="00204F1E">
        <w:t>OnLaunched</w:t>
      </w:r>
      <w:proofErr w:type="spellEnd"/>
      <w:r w:rsidR="00204F1E">
        <w:t xml:space="preserve"> method</w:t>
      </w:r>
      <w:r w:rsidR="006C3F99">
        <w:t xml:space="preserve">. Position this code </w:t>
      </w:r>
      <w:r w:rsidR="006C3F99" w:rsidRPr="006C3F99">
        <w:rPr>
          <w:i/>
        </w:rPr>
        <w:t>before</w:t>
      </w:r>
      <w:r w:rsidR="006C3F99">
        <w:t xml:space="preserve"> the statement that calls </w:t>
      </w:r>
      <w:proofErr w:type="spellStart"/>
      <w:r w:rsidR="006C3F99" w:rsidRPr="006C3F99">
        <w:t>CreatePushNotifica</w:t>
      </w:r>
      <w:r w:rsidR="006C3F99">
        <w:t>tionChannelForApplicationAsync</w:t>
      </w:r>
      <w:proofErr w:type="spellEnd"/>
      <w:r w:rsidR="006C3F99">
        <w:t xml:space="preserve"> that you added in the previous lab:</w:t>
      </w:r>
    </w:p>
    <w:p w:rsidR="002B1439" w:rsidRDefault="002E7AA0" w:rsidP="002B1439">
      <w:pPr>
        <w:pStyle w:val="ppCodeLanguageIndent"/>
      </w:pPr>
      <w:r>
        <w:t>C#</w:t>
      </w:r>
    </w:p>
    <w:p w:rsidR="00204F1E" w:rsidRDefault="00204F1E" w:rsidP="00204F1E">
      <w:pPr>
        <w:pStyle w:val="ppCodeIndent"/>
      </w:pPr>
      <w:r>
        <w:t>// Initialize WindowsStoreProxy.xml</w:t>
      </w:r>
    </w:p>
    <w:p w:rsidR="00204F1E" w:rsidRDefault="00204F1E" w:rsidP="00204F1E">
      <w:pPr>
        <w:pStyle w:val="ppCodeIndent"/>
      </w:pPr>
      <w:proofErr w:type="spellStart"/>
      <w:r>
        <w:t>var</w:t>
      </w:r>
      <w:proofErr w:type="spellEnd"/>
      <w:r>
        <w:t xml:space="preserve"> folder = await ApplicationData.Current.LocalFolder.CreateFolderAsync("Microsoft\\Windows S</w:t>
      </w:r>
      <w:r w:rsidR="000A27C3">
        <w:t>tore\\</w:t>
      </w:r>
      <w:proofErr w:type="spellStart"/>
      <w:r w:rsidR="000A27C3">
        <w:t>ApiData</w:t>
      </w:r>
      <w:proofErr w:type="spellEnd"/>
      <w:r w:rsidR="000A27C3">
        <w:t xml:space="preserve">", </w:t>
      </w:r>
      <w:proofErr w:type="spellStart"/>
      <w:r>
        <w:t>CreationCollisionOption.OpenIfExists</w:t>
      </w:r>
      <w:proofErr w:type="spellEnd"/>
      <w:r>
        <w:t>);</w:t>
      </w:r>
    </w:p>
    <w:p w:rsidR="00204F1E" w:rsidRDefault="00204F1E" w:rsidP="00204F1E">
      <w:pPr>
        <w:pStyle w:val="ppCodeIndent"/>
      </w:pPr>
      <w:proofErr w:type="spellStart"/>
      <w:r>
        <w:t>var</w:t>
      </w:r>
      <w:proofErr w:type="spellEnd"/>
      <w:r>
        <w:t xml:space="preserve"> file = await Package.Current.InstalledLocation.GetFileAsync("Data\\license.xml");</w:t>
      </w:r>
    </w:p>
    <w:p w:rsidR="00204F1E" w:rsidRDefault="00204F1E" w:rsidP="00204F1E">
      <w:pPr>
        <w:pStyle w:val="ppCodeIndent"/>
      </w:pPr>
      <w:proofErr w:type="spellStart"/>
      <w:r>
        <w:t>var</w:t>
      </w:r>
      <w:proofErr w:type="spellEnd"/>
      <w:r>
        <w:t xml:space="preserve"> </w:t>
      </w:r>
      <w:proofErr w:type="spellStart"/>
      <w:r>
        <w:t>newfile</w:t>
      </w:r>
      <w:proofErr w:type="spellEnd"/>
      <w:r>
        <w:t xml:space="preserve"> = await </w:t>
      </w:r>
      <w:proofErr w:type="spellStart"/>
      <w:r>
        <w:t>folder.CreateFileAsync</w:t>
      </w:r>
      <w:proofErr w:type="spellEnd"/>
      <w:r>
        <w:t>("WindowsS</w:t>
      </w:r>
      <w:r w:rsidR="000A27C3">
        <w:t xml:space="preserve">toreProxy.xml", </w:t>
      </w:r>
      <w:proofErr w:type="spellStart"/>
      <w:r>
        <w:t>CreationCollisionOption.ReplaceExisting</w:t>
      </w:r>
      <w:proofErr w:type="spellEnd"/>
      <w:r>
        <w:t>);</w:t>
      </w:r>
    </w:p>
    <w:p w:rsidR="002B1439" w:rsidRPr="002B1439" w:rsidRDefault="00204F1E" w:rsidP="00204F1E">
      <w:pPr>
        <w:pStyle w:val="ppCodeIndent"/>
        <w:numPr>
          <w:ilvl w:val="0"/>
          <w:numId w:val="0"/>
        </w:numPr>
        <w:ind w:left="720"/>
      </w:pPr>
      <w:proofErr w:type="gramStart"/>
      <w:r>
        <w:t>await</w:t>
      </w:r>
      <w:proofErr w:type="gramEnd"/>
      <w:r>
        <w:t xml:space="preserve"> </w:t>
      </w:r>
      <w:proofErr w:type="spellStart"/>
      <w:r>
        <w:t>file.CopyAndReplaceAsync</w:t>
      </w:r>
      <w:proofErr w:type="spellEnd"/>
      <w:r>
        <w:t>(</w:t>
      </w:r>
      <w:proofErr w:type="spellStart"/>
      <w:r>
        <w:t>newfile</w:t>
      </w:r>
      <w:proofErr w:type="spellEnd"/>
      <w:r>
        <w:t>);</w:t>
      </w:r>
    </w:p>
    <w:p w:rsidR="00016573" w:rsidRPr="008F0269" w:rsidRDefault="008F0269" w:rsidP="008F0269">
      <w:pPr>
        <w:pStyle w:val="ppNoteIndent"/>
        <w:rPr>
          <w:b/>
        </w:rPr>
      </w:pPr>
      <w:r w:rsidRPr="008F0269">
        <w:rPr>
          <w:b/>
        </w:rPr>
        <w:t xml:space="preserve">Note: </w:t>
      </w:r>
      <w:r>
        <w:t xml:space="preserve">The code you just added </w:t>
      </w:r>
      <w:r w:rsidR="0004148A">
        <w:t>use the Windows Runtime’s storage API to create</w:t>
      </w:r>
      <w:r>
        <w:t xml:space="preserve"> WindowsStoreProxy.xml in the specific location in which </w:t>
      </w:r>
      <w:proofErr w:type="spellStart"/>
      <w:r>
        <w:t>CurrentAppSimulator</w:t>
      </w:r>
      <w:proofErr w:type="spellEnd"/>
      <w:r>
        <w:t xml:space="preserve"> expects to find it and copies the contents</w:t>
      </w:r>
      <w:r w:rsidR="0004148A">
        <w:t xml:space="preserve"> of license.xml into it each time the app </w:t>
      </w:r>
      <w:r>
        <w:t xml:space="preserve">starts up. </w:t>
      </w:r>
      <w:r w:rsidR="0004148A">
        <w:t>You can simulate app purchases and product purchases without a proxy file, but if you want a richer simulation that retrieves prices and other in</w:t>
      </w:r>
      <w:r w:rsidR="00613E4B">
        <w:t>formation</w:t>
      </w:r>
      <w:r w:rsidR="0004148A">
        <w:t xml:space="preserve">, you must include </w:t>
      </w:r>
      <w:r>
        <w:t>WindowsStoreProxy.xml.</w:t>
      </w:r>
    </w:p>
    <w:p w:rsidR="00016573" w:rsidRDefault="0004148A" w:rsidP="00016573">
      <w:pPr>
        <w:pStyle w:val="ppNumberList"/>
      </w:pPr>
      <w:r>
        <w:t>Open license.xml and take a moment to inspect its contents. The &lt;</w:t>
      </w:r>
      <w:proofErr w:type="spellStart"/>
      <w:r>
        <w:t>ListingInformation</w:t>
      </w:r>
      <w:proofErr w:type="spellEnd"/>
      <w:r>
        <w:t>&gt; element contains information about the app itself an</w:t>
      </w:r>
      <w:r w:rsidR="005667CD">
        <w:t>d about the Italian-</w:t>
      </w:r>
      <w:r w:rsidR="00D5129F">
        <w:t>recipes product</w:t>
      </w:r>
      <w:r>
        <w:t xml:space="preserve"> we’ll </w:t>
      </w:r>
      <w:r w:rsidR="00D5129F">
        <w:t xml:space="preserve">offer </w:t>
      </w:r>
      <w:proofErr w:type="gramStart"/>
      <w:r w:rsidR="00D5129F">
        <w:t xml:space="preserve">for </w:t>
      </w:r>
      <w:r>
        <w:t xml:space="preserve"> </w:t>
      </w:r>
      <w:r w:rsidR="00D5129F">
        <w:t>purchase</w:t>
      </w:r>
      <w:proofErr w:type="gramEnd"/>
      <w:r w:rsidR="00D5129F">
        <w:t xml:space="preserve"> in Exercise 3. </w:t>
      </w:r>
      <w:r>
        <w:t>&lt;</w:t>
      </w:r>
      <w:proofErr w:type="spellStart"/>
      <w:r>
        <w:t>LicenseInformati</w:t>
      </w:r>
      <w:r w:rsidR="00D5129F">
        <w:t>on</w:t>
      </w:r>
      <w:proofErr w:type="spellEnd"/>
      <w:r w:rsidR="00D5129F">
        <w:t xml:space="preserve">&gt; </w:t>
      </w:r>
      <w:r>
        <w:t>contains licensing information</w:t>
      </w:r>
      <w:r w:rsidR="00C53154">
        <w:t xml:space="preserve"> about the app and the </w:t>
      </w:r>
      <w:r w:rsidR="00D5129F">
        <w:t>product</w:t>
      </w:r>
      <w:r>
        <w:t>.</w:t>
      </w:r>
      <w:r w:rsidR="00D5129F">
        <w:t xml:space="preserve"> In real life, all of this information would come from the Windows Store. In a simulation, however, </w:t>
      </w:r>
      <w:r w:rsidR="005667CD">
        <w:t xml:space="preserve">the information comes </w:t>
      </w:r>
      <w:r w:rsidR="00D5129F">
        <w:t>from WindowsStoreProxy.xml.</w:t>
      </w:r>
    </w:p>
    <w:p w:rsidR="00016573" w:rsidRDefault="00016573" w:rsidP="00016573">
      <w:pPr>
        <w:pStyle w:val="ppListEnd"/>
      </w:pPr>
    </w:p>
    <w:p w:rsidR="00FF15D9" w:rsidRDefault="00FF15D9" w:rsidP="00FF15D9">
      <w:pPr>
        <w:pStyle w:val="ppProcedureStart"/>
      </w:pPr>
      <w:bookmarkStart w:id="6" w:name="_Toc320972602"/>
      <w:r>
        <w:t>T</w:t>
      </w:r>
      <w:r w:rsidR="00EF797E">
        <w:t>ask 2</w:t>
      </w:r>
      <w:r>
        <w:t xml:space="preserve"> – Modify </w:t>
      </w:r>
      <w:r w:rsidR="00CA30A5">
        <w:t>the About Page</w:t>
      </w:r>
      <w:bookmarkEnd w:id="6"/>
    </w:p>
    <w:p w:rsidR="00FF15D9" w:rsidRDefault="00CA30A5" w:rsidP="00FF15D9">
      <w:pPr>
        <w:pStyle w:val="ppNumberList"/>
        <w:numPr>
          <w:ilvl w:val="0"/>
          <w:numId w:val="0"/>
        </w:numPr>
      </w:pPr>
      <w:r>
        <w:t xml:space="preserve">Now </w:t>
      </w:r>
      <w:proofErr w:type="gramStart"/>
      <w:r>
        <w:t>let’s</w:t>
      </w:r>
      <w:proofErr w:type="gramEnd"/>
      <w:r>
        <w:t xml:space="preserve"> modify the about</w:t>
      </w:r>
      <w:r w:rsidR="006728A9">
        <w:t xml:space="preserve"> page you created in L</w:t>
      </w:r>
      <w:r>
        <w:t>ab</w:t>
      </w:r>
      <w:r w:rsidR="006728A9">
        <w:t xml:space="preserve"> 6</w:t>
      </w:r>
      <w:r>
        <w:t xml:space="preserve">. </w:t>
      </w:r>
      <w:r w:rsidR="00C76629">
        <w:t>Currently, the words “Trial Version” appear under</w:t>
      </w:r>
      <w:r>
        <w:t>neath</w:t>
      </w:r>
      <w:r w:rsidR="00C76629">
        <w:t xml:space="preserve"> the app title</w:t>
      </w:r>
      <w:r>
        <w:t xml:space="preserve"> in the about page</w:t>
      </w:r>
      <w:r w:rsidR="00C76629">
        <w:t>.</w:t>
      </w:r>
      <w:r w:rsidR="0030424A">
        <w:t xml:space="preserve"> </w:t>
      </w:r>
      <w:proofErr w:type="gramStart"/>
      <w:r>
        <w:t>W</w:t>
      </w:r>
      <w:r w:rsidR="0030424A">
        <w:t>e’ll</w:t>
      </w:r>
      <w:proofErr w:type="gramEnd"/>
      <w:r w:rsidR="0030424A">
        <w:t xml:space="preserve"> </w:t>
      </w:r>
      <w:r w:rsidR="00C76629">
        <w:t>use stor</w:t>
      </w:r>
      <w:r w:rsidR="00AE42EF">
        <w:t xml:space="preserve">e APIs to determine whether </w:t>
      </w:r>
      <w:r w:rsidR="0083293E">
        <w:t xml:space="preserve">this is </w:t>
      </w:r>
      <w:r w:rsidR="00AE42EF">
        <w:t xml:space="preserve">indeed </w:t>
      </w:r>
      <w:r w:rsidR="0083293E">
        <w:t xml:space="preserve">a trial version and </w:t>
      </w:r>
      <w:r w:rsidR="00C76629">
        <w:t xml:space="preserve">customize the </w:t>
      </w:r>
      <w:r w:rsidR="0008052D">
        <w:t xml:space="preserve">page’s </w:t>
      </w:r>
      <w:r w:rsidR="00C76629">
        <w:t>content based on the results.</w:t>
      </w:r>
    </w:p>
    <w:p w:rsidR="00FF15D9" w:rsidRDefault="00793F52" w:rsidP="00FF15D9">
      <w:pPr>
        <w:pStyle w:val="ppNumberList"/>
      </w:pPr>
      <w:r>
        <w:t xml:space="preserve">Right-click the project’s </w:t>
      </w:r>
      <w:proofErr w:type="spellStart"/>
      <w:r>
        <w:t>DataModel</w:t>
      </w:r>
      <w:proofErr w:type="spellEnd"/>
      <w:r>
        <w:t xml:space="preserve"> folder and use the </w:t>
      </w:r>
      <w:r w:rsidRPr="00793F52">
        <w:rPr>
          <w:b/>
        </w:rPr>
        <w:t xml:space="preserve">Add </w:t>
      </w:r>
      <w:r>
        <w:rPr>
          <w:b/>
        </w:rPr>
        <w:t xml:space="preserve">- </w:t>
      </w:r>
      <w:r w:rsidR="00D034DB">
        <w:rPr>
          <w:b/>
        </w:rPr>
        <w:t>New</w:t>
      </w:r>
      <w:r w:rsidRPr="00793F52">
        <w:rPr>
          <w:b/>
        </w:rPr>
        <w:t xml:space="preserve"> Item</w:t>
      </w:r>
      <w:r>
        <w:t xml:space="preserve"> command to </w:t>
      </w:r>
      <w:r w:rsidR="00095053">
        <w:t>add a</w:t>
      </w:r>
      <w:r w:rsidR="008613CF">
        <w:t xml:space="preserve"> </w:t>
      </w:r>
      <w:r w:rsidR="00422F57">
        <w:t xml:space="preserve">new </w:t>
      </w:r>
      <w:r w:rsidR="008613CF">
        <w:t xml:space="preserve">class to the project. Name the file </w:t>
      </w:r>
      <w:proofErr w:type="spellStart"/>
      <w:r w:rsidR="00095053">
        <w:t>AppLicenseDataSource.cs</w:t>
      </w:r>
      <w:proofErr w:type="spellEnd"/>
      <w:r w:rsidR="00DF2216">
        <w:t>.</w:t>
      </w:r>
    </w:p>
    <w:p w:rsidR="00D034DB" w:rsidRDefault="00D034DB" w:rsidP="00FF15D9">
      <w:pPr>
        <w:pStyle w:val="ppNumberList"/>
      </w:pPr>
      <w:r>
        <w:t xml:space="preserve">Replace the file’s </w:t>
      </w:r>
      <w:r w:rsidR="00325B8E">
        <w:t>contents with this</w:t>
      </w:r>
      <w:r>
        <w:t>:</w:t>
      </w:r>
    </w:p>
    <w:p w:rsidR="00D034DB" w:rsidRDefault="00D034DB" w:rsidP="00D034DB">
      <w:pPr>
        <w:pStyle w:val="ppCodeLanguageIndent"/>
      </w:pPr>
      <w:r>
        <w:t>C#</w:t>
      </w:r>
    </w:p>
    <w:p w:rsidR="00325B8E" w:rsidRDefault="00325B8E" w:rsidP="00325B8E">
      <w:pPr>
        <w:pStyle w:val="ppCodeIndent"/>
      </w:pPr>
      <w:r>
        <w:t>using System;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System.Threading.Tasks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Windows.ApplicationModel.Store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using </w:t>
      </w:r>
      <w:proofErr w:type="spellStart"/>
      <w:r>
        <w:t>Windows.Foundation</w:t>
      </w:r>
      <w:proofErr w:type="spellEnd"/>
      <w:r>
        <w:t>;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lastRenderedPageBreak/>
        <w:t xml:space="preserve">namespace </w:t>
      </w:r>
      <w:proofErr w:type="spellStart"/>
      <w:r>
        <w:t>ContosoCookbook</w:t>
      </w:r>
      <w:proofErr w:type="spellEnd"/>
    </w:p>
    <w:p w:rsidR="00325B8E" w:rsidRDefault="00325B8E" w:rsidP="00325B8E">
      <w:pPr>
        <w:pStyle w:val="ppCodeIndent"/>
      </w:pPr>
      <w:r>
        <w:t>{</w:t>
      </w:r>
    </w:p>
    <w:p w:rsidR="00325B8E" w:rsidRDefault="00325B8E" w:rsidP="00325B8E">
      <w:pPr>
        <w:pStyle w:val="ppCodeIndent"/>
      </w:pPr>
      <w:r>
        <w:t xml:space="preserve">    class </w:t>
      </w:r>
      <w:proofErr w:type="spellStart"/>
      <w:r>
        <w:t>AppLicenseDataSource</w:t>
      </w:r>
      <w:proofErr w:type="spellEnd"/>
      <w:r>
        <w:t xml:space="preserve"> : </w:t>
      </w:r>
      <w:proofErr w:type="spellStart"/>
      <w:r>
        <w:t>INotifyPropertyChanged</w:t>
      </w:r>
      <w:proofErr w:type="spellEnd"/>
    </w:p>
    <w:p w:rsidR="00325B8E" w:rsidRDefault="00325B8E" w:rsidP="00325B8E">
      <w:pPr>
        <w:pStyle w:val="ppCodeIndent"/>
      </w:pPr>
      <w:r>
        <w:t xml:space="preserve">    {</w:t>
      </w:r>
    </w:p>
    <w:p w:rsidR="00325B8E" w:rsidRDefault="00325B8E" w:rsidP="00325B8E">
      <w:pPr>
        <w:pStyle w:val="ppCodeIndent"/>
      </w:pPr>
      <w:r>
        <w:t xml:space="preserve">        public event </w:t>
      </w:r>
      <w:proofErr w:type="spellStart"/>
      <w:r>
        <w:t>PropertyChangedEventHandler</w:t>
      </w:r>
      <w:proofErr w:type="spellEnd"/>
      <w:r>
        <w:t xml:space="preserve"> </w:t>
      </w:r>
      <w:proofErr w:type="spellStart"/>
      <w:r>
        <w:t>PropertyChanged</w:t>
      </w:r>
      <w:proofErr w:type="spellEnd"/>
      <w:r>
        <w:t>;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private </w:t>
      </w:r>
      <w:proofErr w:type="spellStart"/>
      <w:r>
        <w:t>bool</w:t>
      </w:r>
      <w:proofErr w:type="spellEnd"/>
      <w:r>
        <w:t xml:space="preserve"> _licensed = false;</w:t>
      </w:r>
    </w:p>
    <w:p w:rsidR="00325B8E" w:rsidRDefault="00325B8E" w:rsidP="00325B8E">
      <w:pPr>
        <w:pStyle w:val="ppCodeIndent"/>
      </w:pPr>
      <w:r>
        <w:t xml:space="preserve">        private string _price;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public </w:t>
      </w:r>
      <w:proofErr w:type="spellStart"/>
      <w:r>
        <w:t>AppLicenseDataSource</w:t>
      </w:r>
      <w:proofErr w:type="spellEnd"/>
      <w:r>
        <w:t>()</w:t>
      </w:r>
    </w:p>
    <w:p w:rsidR="00325B8E" w:rsidRDefault="00325B8E" w:rsidP="00325B8E">
      <w:pPr>
        <w:pStyle w:val="ppCodeIndent"/>
      </w:pPr>
      <w:r>
        <w:t xml:space="preserve">        {</w:t>
      </w:r>
    </w:p>
    <w:p w:rsidR="00325B8E" w:rsidRDefault="00325B8E" w:rsidP="00325B8E">
      <w:pPr>
        <w:pStyle w:val="ppCodeIndent"/>
      </w:pPr>
      <w:r>
        <w:t xml:space="preserve">            if (</w:t>
      </w:r>
      <w:proofErr w:type="spellStart"/>
      <w:r>
        <w:t>CurrentAppSimulator.LicenseInformation.IsTrial</w:t>
      </w:r>
      <w:proofErr w:type="spellEnd"/>
      <w:r>
        <w:t>)</w:t>
      </w:r>
    </w:p>
    <w:p w:rsidR="00325B8E" w:rsidRDefault="00325B8E" w:rsidP="00325B8E">
      <w:pPr>
        <w:pStyle w:val="ppCodeIndent"/>
      </w:pPr>
      <w:r>
        <w:t xml:space="preserve">            {</w:t>
      </w:r>
    </w:p>
    <w:p w:rsidR="00325B8E" w:rsidRDefault="00325B8E" w:rsidP="00325B8E">
      <w:pPr>
        <w:pStyle w:val="ppCodeIndent"/>
      </w:pPr>
      <w:r>
        <w:t xml:space="preserve">                </w:t>
      </w:r>
      <w:proofErr w:type="spellStart"/>
      <w:r>
        <w:t>CurrentAppSimulator.LicenseInformation.LicenseChanged</w:t>
      </w:r>
      <w:proofErr w:type="spellEnd"/>
      <w:r>
        <w:t xml:space="preserve"> += </w:t>
      </w:r>
      <w:proofErr w:type="spellStart"/>
      <w:r>
        <w:t>OnLicenseChanged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                </w:t>
      </w:r>
      <w:proofErr w:type="spellStart"/>
      <w:r>
        <w:t>GetListingInformationAsync</w:t>
      </w:r>
      <w:proofErr w:type="spellEnd"/>
      <w:r>
        <w:t>();</w:t>
      </w:r>
    </w:p>
    <w:p w:rsidR="00325B8E" w:rsidRDefault="00325B8E" w:rsidP="00325B8E">
      <w:pPr>
        <w:pStyle w:val="ppCodeIndent"/>
      </w:pPr>
      <w:r>
        <w:t xml:space="preserve">            }</w:t>
      </w:r>
    </w:p>
    <w:p w:rsidR="00325B8E" w:rsidRDefault="00325B8E" w:rsidP="00325B8E">
      <w:pPr>
        <w:pStyle w:val="ppCodeIndent"/>
      </w:pPr>
      <w:r>
        <w:t xml:space="preserve">            else</w:t>
      </w:r>
    </w:p>
    <w:p w:rsidR="00325B8E" w:rsidRDefault="00325B8E" w:rsidP="00325B8E">
      <w:pPr>
        <w:pStyle w:val="ppCodeIndent"/>
      </w:pPr>
      <w:r>
        <w:t xml:space="preserve">                _licensed = true;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private </w:t>
      </w:r>
      <w:proofErr w:type="spellStart"/>
      <w:r>
        <w:t>async</w:t>
      </w:r>
      <w:proofErr w:type="spellEnd"/>
      <w:r>
        <w:t xml:space="preserve"> void </w:t>
      </w:r>
      <w:proofErr w:type="spellStart"/>
      <w:r>
        <w:t>GetListingInformationAsync</w:t>
      </w:r>
      <w:proofErr w:type="spellEnd"/>
      <w:r>
        <w:t>()</w:t>
      </w:r>
    </w:p>
    <w:p w:rsidR="00325B8E" w:rsidRDefault="00325B8E" w:rsidP="00325B8E">
      <w:pPr>
        <w:pStyle w:val="ppCodeIndent"/>
      </w:pPr>
      <w:r>
        <w:t xml:space="preserve">        {</w:t>
      </w:r>
    </w:p>
    <w:p w:rsidR="00325B8E" w:rsidRDefault="00325B8E" w:rsidP="00325B8E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listing = await </w:t>
      </w:r>
      <w:proofErr w:type="spellStart"/>
      <w:r>
        <w:t>CurrentAppSimulator.LoadListingInformationAsync</w:t>
      </w:r>
      <w:proofErr w:type="spellEnd"/>
      <w:r>
        <w:t>();</w:t>
      </w:r>
    </w:p>
    <w:p w:rsidR="00325B8E" w:rsidRDefault="00325B8E" w:rsidP="00325B8E">
      <w:pPr>
        <w:pStyle w:val="ppCodeIndent"/>
      </w:pPr>
      <w:r>
        <w:t xml:space="preserve">            _price = </w:t>
      </w:r>
      <w:proofErr w:type="spellStart"/>
      <w:r>
        <w:t>listing.FormattedPrice</w:t>
      </w:r>
      <w:proofErr w:type="spellEnd"/>
      <w:r>
        <w:t>;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  <w:r>
        <w:t xml:space="preserve">        </w:t>
      </w:r>
    </w:p>
    <w:p w:rsidR="00325B8E" w:rsidRDefault="00325B8E" w:rsidP="00325B8E">
      <w:pPr>
        <w:pStyle w:val="ppCodeIndent"/>
      </w:pPr>
      <w:r>
        <w:t xml:space="preserve">        private void </w:t>
      </w:r>
      <w:proofErr w:type="spellStart"/>
      <w:r>
        <w:t>OnLicenseChanged</w:t>
      </w:r>
      <w:proofErr w:type="spellEnd"/>
      <w:r>
        <w:t>()</w:t>
      </w:r>
    </w:p>
    <w:p w:rsidR="00325B8E" w:rsidRDefault="00325B8E" w:rsidP="00325B8E">
      <w:pPr>
        <w:pStyle w:val="ppCodeIndent"/>
      </w:pPr>
      <w:r>
        <w:t xml:space="preserve">        {</w:t>
      </w:r>
    </w:p>
    <w:p w:rsidR="00325B8E" w:rsidRDefault="00325B8E" w:rsidP="00325B8E">
      <w:pPr>
        <w:pStyle w:val="ppCodeIndent"/>
      </w:pPr>
      <w:r>
        <w:t xml:space="preserve">            if (!</w:t>
      </w:r>
      <w:proofErr w:type="spellStart"/>
      <w:r>
        <w:t>CurrentAppSimulator.LicenseInformation.IsTrial</w:t>
      </w:r>
      <w:proofErr w:type="spellEnd"/>
      <w:r>
        <w:t>)</w:t>
      </w:r>
    </w:p>
    <w:p w:rsidR="00325B8E" w:rsidRDefault="00325B8E" w:rsidP="00325B8E">
      <w:pPr>
        <w:pStyle w:val="ppCodeIndent"/>
      </w:pPr>
      <w:r>
        <w:t xml:space="preserve">            {</w:t>
      </w:r>
    </w:p>
    <w:p w:rsidR="00325B8E" w:rsidRDefault="00325B8E" w:rsidP="00325B8E">
      <w:pPr>
        <w:pStyle w:val="ppCodeIndent"/>
      </w:pPr>
      <w:r>
        <w:t xml:space="preserve">                _licensed = true;</w:t>
      </w:r>
    </w:p>
    <w:p w:rsidR="00325B8E" w:rsidRDefault="00325B8E" w:rsidP="00325B8E">
      <w:pPr>
        <w:pStyle w:val="ppCodeIndent"/>
      </w:pPr>
      <w:r>
        <w:t xml:space="preserve">                </w:t>
      </w:r>
      <w:proofErr w:type="spellStart"/>
      <w:r>
        <w:t>CurrentAppSimulator.LicenseInformation.LicenseChanged</w:t>
      </w:r>
      <w:proofErr w:type="spellEnd"/>
      <w:r>
        <w:t xml:space="preserve"> -= </w:t>
      </w:r>
      <w:proofErr w:type="spellStart"/>
      <w:r>
        <w:t>OnLicenseChanged</w:t>
      </w:r>
      <w:proofErr w:type="spellEnd"/>
      <w:r>
        <w:t>;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        if (</w:t>
      </w:r>
      <w:proofErr w:type="spellStart"/>
      <w:r>
        <w:t>PropertyChanged</w:t>
      </w:r>
      <w:proofErr w:type="spellEnd"/>
      <w:r>
        <w:t xml:space="preserve"> != null)</w:t>
      </w:r>
    </w:p>
    <w:p w:rsidR="00325B8E" w:rsidRDefault="00325B8E" w:rsidP="00325B8E">
      <w:pPr>
        <w:pStyle w:val="ppCodeIndent"/>
      </w:pPr>
      <w:r>
        <w:t xml:space="preserve">                {</w:t>
      </w:r>
    </w:p>
    <w:p w:rsidR="00325B8E" w:rsidRDefault="00325B8E" w:rsidP="00325B8E">
      <w:pPr>
        <w:pStyle w:val="ppCodeIndent"/>
      </w:pPr>
      <w:r>
        <w:t xml:space="preserve">                    </w:t>
      </w:r>
      <w:proofErr w:type="spellStart"/>
      <w:r>
        <w:t>PropertyChanged</w:t>
      </w:r>
      <w:proofErr w:type="spellEnd"/>
      <w:r>
        <w:t xml:space="preserve">(this, new </w:t>
      </w:r>
      <w:proofErr w:type="spellStart"/>
      <w:r>
        <w:t>PropertyChangedEventArgs</w:t>
      </w:r>
      <w:proofErr w:type="spellEnd"/>
      <w:r>
        <w:t>("</w:t>
      </w:r>
      <w:proofErr w:type="spellStart"/>
      <w:r>
        <w:t>IsLicensed</w:t>
      </w:r>
      <w:proofErr w:type="spellEnd"/>
      <w:r>
        <w:t>"));</w:t>
      </w:r>
    </w:p>
    <w:p w:rsidR="00325B8E" w:rsidRDefault="00325B8E" w:rsidP="00325B8E">
      <w:pPr>
        <w:pStyle w:val="ppCodeIndent"/>
      </w:pPr>
      <w:r>
        <w:t xml:space="preserve">                    </w:t>
      </w:r>
      <w:proofErr w:type="spellStart"/>
      <w:r>
        <w:t>PropertyChanged</w:t>
      </w:r>
      <w:proofErr w:type="spellEnd"/>
      <w:r>
        <w:t xml:space="preserve">(this, new </w:t>
      </w:r>
      <w:proofErr w:type="spellStart"/>
      <w:r>
        <w:t>PropertyChangedEventArgs</w:t>
      </w:r>
      <w:proofErr w:type="spellEnd"/>
      <w:r>
        <w:t>("</w:t>
      </w:r>
      <w:proofErr w:type="spellStart"/>
      <w:r>
        <w:t>IsTrial</w:t>
      </w:r>
      <w:proofErr w:type="spellEnd"/>
      <w:r>
        <w:t>"));</w:t>
      </w:r>
    </w:p>
    <w:p w:rsidR="00BF7BB2" w:rsidRDefault="00BF7BB2" w:rsidP="00BF7BB2">
      <w:pPr>
        <w:pStyle w:val="ppCodeIndent"/>
      </w:pPr>
      <w:r>
        <w:t xml:space="preserve">                    </w:t>
      </w:r>
      <w:proofErr w:type="spellStart"/>
      <w:r>
        <w:t>PropertyChanged</w:t>
      </w:r>
      <w:proofErr w:type="spellEnd"/>
      <w:r>
        <w:t xml:space="preserve">(this, new </w:t>
      </w:r>
      <w:proofErr w:type="spellStart"/>
      <w:r>
        <w:t>PropertyChangedEventArgs</w:t>
      </w:r>
      <w:proofErr w:type="spellEnd"/>
      <w:r>
        <w:t>("</w:t>
      </w:r>
      <w:proofErr w:type="spellStart"/>
      <w:r>
        <w:t>LicenseInfo</w:t>
      </w:r>
      <w:proofErr w:type="spellEnd"/>
      <w:r>
        <w:t>"));</w:t>
      </w:r>
    </w:p>
    <w:p w:rsidR="00325B8E" w:rsidRDefault="00325B8E" w:rsidP="00325B8E">
      <w:pPr>
        <w:pStyle w:val="ppCodeIndent"/>
      </w:pPr>
      <w:r>
        <w:t xml:space="preserve">                }</w:t>
      </w:r>
    </w:p>
    <w:p w:rsidR="00325B8E" w:rsidRDefault="00325B8E" w:rsidP="00325B8E">
      <w:pPr>
        <w:pStyle w:val="ppCodeIndent"/>
      </w:pPr>
      <w:r>
        <w:t xml:space="preserve">            }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public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IsLicensed</w:t>
      </w:r>
      <w:proofErr w:type="spellEnd"/>
    </w:p>
    <w:p w:rsidR="00325B8E" w:rsidRDefault="00325B8E" w:rsidP="00325B8E">
      <w:pPr>
        <w:pStyle w:val="ppCodeIndent"/>
      </w:pPr>
      <w:r>
        <w:lastRenderedPageBreak/>
        <w:t xml:space="preserve">        {</w:t>
      </w:r>
    </w:p>
    <w:p w:rsidR="00325B8E" w:rsidRDefault="00325B8E" w:rsidP="00325B8E">
      <w:pPr>
        <w:pStyle w:val="ppCodeIndent"/>
      </w:pPr>
      <w:r>
        <w:t xml:space="preserve">            get { return _licensed; }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public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IsTrial</w:t>
      </w:r>
      <w:proofErr w:type="spellEnd"/>
    </w:p>
    <w:p w:rsidR="00325B8E" w:rsidRDefault="00325B8E" w:rsidP="00325B8E">
      <w:pPr>
        <w:pStyle w:val="ppCodeIndent"/>
      </w:pPr>
      <w:r>
        <w:t xml:space="preserve">        {</w:t>
      </w:r>
    </w:p>
    <w:p w:rsidR="00325B8E" w:rsidRDefault="00325B8E" w:rsidP="00325B8E">
      <w:pPr>
        <w:pStyle w:val="ppCodeIndent"/>
      </w:pPr>
      <w:r>
        <w:t xml:space="preserve">            get { return !_licensed; }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</w:p>
    <w:p w:rsidR="00325B8E" w:rsidRDefault="00325B8E" w:rsidP="00325B8E">
      <w:pPr>
        <w:pStyle w:val="ppCodeIndent"/>
      </w:pPr>
      <w:r>
        <w:t xml:space="preserve">        public string </w:t>
      </w:r>
      <w:proofErr w:type="spellStart"/>
      <w:r>
        <w:t>LicenseInfo</w:t>
      </w:r>
      <w:proofErr w:type="spellEnd"/>
    </w:p>
    <w:p w:rsidR="00325B8E" w:rsidRDefault="00325B8E" w:rsidP="00325B8E">
      <w:pPr>
        <w:pStyle w:val="ppCodeIndent"/>
      </w:pPr>
      <w:r>
        <w:t xml:space="preserve">        {</w:t>
      </w:r>
    </w:p>
    <w:p w:rsidR="00325B8E" w:rsidRDefault="00325B8E" w:rsidP="00325B8E">
      <w:pPr>
        <w:pStyle w:val="ppCodeIndent"/>
      </w:pPr>
      <w:r>
        <w:t xml:space="preserve">            get</w:t>
      </w:r>
    </w:p>
    <w:p w:rsidR="00325B8E" w:rsidRDefault="00325B8E" w:rsidP="00325B8E">
      <w:pPr>
        <w:pStyle w:val="ppCodeIndent"/>
      </w:pPr>
      <w:r>
        <w:t xml:space="preserve">            {</w:t>
      </w:r>
    </w:p>
    <w:p w:rsidR="00325B8E" w:rsidRDefault="00325B8E" w:rsidP="00325B8E">
      <w:pPr>
        <w:pStyle w:val="ppCodeIndent"/>
      </w:pPr>
      <w:r>
        <w:t xml:space="preserve">                if (!_licensed)</w:t>
      </w:r>
    </w:p>
    <w:p w:rsidR="00325B8E" w:rsidRDefault="00325B8E" w:rsidP="00325B8E">
      <w:pPr>
        <w:pStyle w:val="ppCodeIndent"/>
      </w:pPr>
      <w:r>
        <w:t xml:space="preserve">                    return "Trial Version";</w:t>
      </w:r>
    </w:p>
    <w:p w:rsidR="00325B8E" w:rsidRDefault="00325B8E" w:rsidP="00325B8E">
      <w:pPr>
        <w:pStyle w:val="ppCodeIndent"/>
      </w:pPr>
      <w:r>
        <w:t xml:space="preserve">                else</w:t>
      </w:r>
    </w:p>
    <w:p w:rsidR="00325B8E" w:rsidRDefault="00325B8E" w:rsidP="00325B8E">
      <w:pPr>
        <w:pStyle w:val="ppCodeIndent"/>
      </w:pPr>
      <w:r>
        <w:t xml:space="preserve">                    return ("Valid until " + CurrentAppSimulator.LicenseInformation.ExpirationDate.LocalDateTime.ToString("dddd, MMMM d, </w:t>
      </w:r>
      <w:proofErr w:type="spellStart"/>
      <w:r>
        <w:t>yyyy</w:t>
      </w:r>
      <w:proofErr w:type="spellEnd"/>
      <w:r>
        <w:t>"));</w:t>
      </w:r>
    </w:p>
    <w:p w:rsidR="00325B8E" w:rsidRDefault="00325B8E" w:rsidP="00325B8E">
      <w:pPr>
        <w:pStyle w:val="ppCodeIndent"/>
      </w:pPr>
      <w:r>
        <w:t xml:space="preserve">            }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  <w:r>
        <w:t xml:space="preserve">        </w:t>
      </w:r>
    </w:p>
    <w:p w:rsidR="00325B8E" w:rsidRDefault="00325B8E" w:rsidP="00325B8E">
      <w:pPr>
        <w:pStyle w:val="ppCodeIndent"/>
      </w:pPr>
      <w:r>
        <w:t xml:space="preserve">        public string </w:t>
      </w:r>
      <w:proofErr w:type="spellStart"/>
      <w:r>
        <w:t>FormattedPrice</w:t>
      </w:r>
      <w:proofErr w:type="spellEnd"/>
    </w:p>
    <w:p w:rsidR="00325B8E" w:rsidRDefault="00325B8E" w:rsidP="00325B8E">
      <w:pPr>
        <w:pStyle w:val="ppCodeIndent"/>
      </w:pPr>
      <w:r>
        <w:t xml:space="preserve">        {</w:t>
      </w:r>
    </w:p>
    <w:p w:rsidR="00325B8E" w:rsidRDefault="00325B8E" w:rsidP="00325B8E">
      <w:pPr>
        <w:pStyle w:val="ppCodeIndent"/>
      </w:pPr>
      <w:r>
        <w:t xml:space="preserve">            get</w:t>
      </w:r>
    </w:p>
    <w:p w:rsidR="00325B8E" w:rsidRDefault="00325B8E" w:rsidP="00325B8E">
      <w:pPr>
        <w:pStyle w:val="ppCodeIndent"/>
      </w:pPr>
      <w:r>
        <w:t xml:space="preserve">            {</w:t>
      </w:r>
    </w:p>
    <w:p w:rsidR="00325B8E" w:rsidRDefault="00325B8E" w:rsidP="00325B8E">
      <w:pPr>
        <w:pStyle w:val="ppCodeIndent"/>
      </w:pPr>
      <w:r>
        <w:t xml:space="preserve">                if (!</w:t>
      </w:r>
      <w:proofErr w:type="spellStart"/>
      <w:r>
        <w:t>String.IsNullOrEmpty</w:t>
      </w:r>
      <w:proofErr w:type="spellEnd"/>
      <w:r>
        <w:t>(_price))</w:t>
      </w:r>
    </w:p>
    <w:p w:rsidR="00325B8E" w:rsidRDefault="00325B8E" w:rsidP="00325B8E">
      <w:pPr>
        <w:pStyle w:val="ppCodeIndent"/>
      </w:pPr>
      <w:r>
        <w:t xml:space="preserve">                    return "Upgrade to the Full Version for " + _price;</w:t>
      </w:r>
    </w:p>
    <w:p w:rsidR="00325B8E" w:rsidRDefault="00325B8E" w:rsidP="00325B8E">
      <w:pPr>
        <w:pStyle w:val="ppCodeIndent"/>
      </w:pPr>
      <w:r>
        <w:t xml:space="preserve">                else</w:t>
      </w:r>
    </w:p>
    <w:p w:rsidR="00325B8E" w:rsidRDefault="00325B8E" w:rsidP="00325B8E">
      <w:pPr>
        <w:pStyle w:val="ppCodeIndent"/>
      </w:pPr>
      <w:r>
        <w:t xml:space="preserve">                    return "Upgrade to the Full Version";</w:t>
      </w:r>
    </w:p>
    <w:p w:rsidR="00325B8E" w:rsidRDefault="00325B8E" w:rsidP="00325B8E">
      <w:pPr>
        <w:pStyle w:val="ppCodeIndent"/>
      </w:pPr>
      <w:r>
        <w:t xml:space="preserve">            }</w:t>
      </w:r>
    </w:p>
    <w:p w:rsidR="00325B8E" w:rsidRDefault="00325B8E" w:rsidP="00325B8E">
      <w:pPr>
        <w:pStyle w:val="ppCodeIndent"/>
      </w:pPr>
      <w:r>
        <w:t xml:space="preserve">        }</w:t>
      </w:r>
    </w:p>
    <w:p w:rsidR="00325B8E" w:rsidRDefault="00325B8E" w:rsidP="00325B8E">
      <w:pPr>
        <w:pStyle w:val="ppCodeIndent"/>
      </w:pPr>
      <w:r>
        <w:t xml:space="preserve">    }</w:t>
      </w:r>
    </w:p>
    <w:p w:rsidR="00D034DB" w:rsidRPr="00D034DB" w:rsidRDefault="00325B8E" w:rsidP="00325B8E">
      <w:pPr>
        <w:pStyle w:val="ppCodeIndent"/>
      </w:pPr>
      <w:r>
        <w:t>}</w:t>
      </w:r>
    </w:p>
    <w:p w:rsidR="00E86DD4" w:rsidRPr="00E86DD4" w:rsidRDefault="00E86DD4" w:rsidP="00E86DD4">
      <w:pPr>
        <w:pStyle w:val="ppNoteIndent"/>
        <w:rPr>
          <w:b/>
        </w:rPr>
      </w:pPr>
      <w:r w:rsidRPr="00E86DD4">
        <w:rPr>
          <w:b/>
        </w:rPr>
        <w:t xml:space="preserve">Note: </w:t>
      </w:r>
      <w:r w:rsidR="008613CF" w:rsidRPr="008613CF">
        <w:t xml:space="preserve">The </w:t>
      </w:r>
      <w:proofErr w:type="spellStart"/>
      <w:r w:rsidR="008613CF" w:rsidRPr="008613CF">
        <w:t>A</w:t>
      </w:r>
      <w:r>
        <w:t>ppLicenseDataSource</w:t>
      </w:r>
      <w:proofErr w:type="spellEnd"/>
      <w:r w:rsidR="008613CF">
        <w:t xml:space="preserve"> class you just added</w:t>
      </w:r>
      <w:r>
        <w:t xml:space="preserve"> implements </w:t>
      </w:r>
      <w:proofErr w:type="spellStart"/>
      <w:r>
        <w:t>INotifyPropertyChanged</w:t>
      </w:r>
      <w:proofErr w:type="spellEnd"/>
      <w:r>
        <w:t xml:space="preserve"> and exposes </w:t>
      </w:r>
      <w:proofErr w:type="spellStart"/>
      <w:r>
        <w:t>bindable</w:t>
      </w:r>
      <w:proofErr w:type="spellEnd"/>
      <w:r>
        <w:t xml:space="preserve"> properties named </w:t>
      </w:r>
      <w:proofErr w:type="spellStart"/>
      <w:r>
        <w:t>IsLicensed</w:t>
      </w:r>
      <w:proofErr w:type="spellEnd"/>
      <w:r>
        <w:t xml:space="preserve">, </w:t>
      </w:r>
      <w:proofErr w:type="spellStart"/>
      <w:r>
        <w:t>IsTrial</w:t>
      </w:r>
      <w:proofErr w:type="spellEnd"/>
      <w:r>
        <w:t xml:space="preserve">, </w:t>
      </w:r>
      <w:proofErr w:type="spellStart"/>
      <w:r>
        <w:t>LicenseInfo</w:t>
      </w:r>
      <w:proofErr w:type="spellEnd"/>
      <w:r>
        <w:t xml:space="preserve">, and </w:t>
      </w:r>
      <w:proofErr w:type="spellStart"/>
      <w:r>
        <w:t>FormattedPrice</w:t>
      </w:r>
      <w:proofErr w:type="spellEnd"/>
      <w:r>
        <w:t xml:space="preserve">. The first two use </w:t>
      </w:r>
      <w:proofErr w:type="spellStart"/>
      <w:r>
        <w:t>CurrentAppSimulator.LicenseInformation.IsTrial</w:t>
      </w:r>
      <w:proofErr w:type="spellEnd"/>
      <w:r>
        <w:t xml:space="preserve"> to determine whether the app </w:t>
      </w:r>
      <w:proofErr w:type="gramStart"/>
      <w:r>
        <w:t>that’s</w:t>
      </w:r>
      <w:proofErr w:type="gramEnd"/>
      <w:r>
        <w:t xml:space="preserve"> currently running has been purchased or is running as a trial version. </w:t>
      </w:r>
      <w:proofErr w:type="spellStart"/>
      <w:r>
        <w:t>LicenseInfo</w:t>
      </w:r>
      <w:proofErr w:type="spellEnd"/>
      <w:r>
        <w:t xml:space="preserve"> returns the string “Trial Version” if the app is a trial or a string containing the license’s expiration date if </w:t>
      </w:r>
      <w:proofErr w:type="gramStart"/>
      <w:r>
        <w:t>it’s</w:t>
      </w:r>
      <w:proofErr w:type="gramEnd"/>
      <w:r>
        <w:t xml:space="preserve"> not.</w:t>
      </w:r>
      <w:r w:rsidR="001E32DE">
        <w:t xml:space="preserve"> </w:t>
      </w:r>
      <w:proofErr w:type="spellStart"/>
      <w:r w:rsidR="001E32DE">
        <w:t>Formatted</w:t>
      </w:r>
      <w:r w:rsidR="00D532CB">
        <w:t>Price</w:t>
      </w:r>
      <w:proofErr w:type="spellEnd"/>
      <w:r w:rsidR="00D532CB">
        <w:t xml:space="preserve"> returns a button label</w:t>
      </w:r>
      <w:r>
        <w:t xml:space="preserve"> containing the app’s price, which </w:t>
      </w:r>
      <w:proofErr w:type="gramStart"/>
      <w:r>
        <w:t>is obtained</w:t>
      </w:r>
      <w:proofErr w:type="gramEnd"/>
      <w:r>
        <w:t xml:space="preserve"> from the Windows Store (or, in this case, WindowsStoreProxy.xml). Pricing information comes from the </w:t>
      </w:r>
      <w:proofErr w:type="spellStart"/>
      <w:r>
        <w:t>ListingInformation</w:t>
      </w:r>
      <w:proofErr w:type="spellEnd"/>
      <w:r>
        <w:t xml:space="preserve"> object retrieved with </w:t>
      </w:r>
      <w:proofErr w:type="spellStart"/>
      <w:r>
        <w:t>CurrentAppSimulator.LoadListingInformationAsync</w:t>
      </w:r>
      <w:proofErr w:type="spellEnd"/>
      <w:r>
        <w:t>.</w:t>
      </w:r>
    </w:p>
    <w:p w:rsidR="00A130F0" w:rsidRDefault="00A130F0" w:rsidP="00DF2216">
      <w:pPr>
        <w:pStyle w:val="ppNumberList"/>
      </w:pPr>
      <w:r>
        <w:t xml:space="preserve">Open </w:t>
      </w:r>
      <w:proofErr w:type="spellStart"/>
      <w:r>
        <w:t>AboutUserControl.xaml</w:t>
      </w:r>
      <w:proofErr w:type="spellEnd"/>
      <w:r>
        <w:t xml:space="preserve"> and</w:t>
      </w:r>
      <w:r w:rsidR="00B619F1">
        <w:t xml:space="preserve"> add the following </w:t>
      </w:r>
      <w:r w:rsidR="00C202A5">
        <w:t>attribute</w:t>
      </w:r>
      <w:r w:rsidR="00B619F1">
        <w:t xml:space="preserve"> to </w:t>
      </w:r>
      <w:r w:rsidR="00C202A5">
        <w:t xml:space="preserve">the </w:t>
      </w:r>
      <w:proofErr w:type="spellStart"/>
      <w:r w:rsidR="00C202A5">
        <w:t>UserControl</w:t>
      </w:r>
      <w:proofErr w:type="spellEnd"/>
      <w:r w:rsidR="00C202A5">
        <w:t xml:space="preserve"> element at the top of the page:</w:t>
      </w:r>
    </w:p>
    <w:p w:rsidR="00A130F0" w:rsidRDefault="002E1E7E" w:rsidP="002E1E7E">
      <w:pPr>
        <w:pStyle w:val="ppCodeLanguageIndent"/>
      </w:pPr>
      <w:r>
        <w:lastRenderedPageBreak/>
        <w:t>XAML</w:t>
      </w:r>
    </w:p>
    <w:p w:rsidR="002E1E7E" w:rsidRPr="002E1E7E" w:rsidRDefault="00C202A5" w:rsidP="00C202A5">
      <w:pPr>
        <w:pStyle w:val="ppCodeIndent"/>
      </w:pPr>
      <w:proofErr w:type="spellStart"/>
      <w:r w:rsidRPr="00C202A5">
        <w:t>xmlns:common</w:t>
      </w:r>
      <w:proofErr w:type="spellEnd"/>
      <w:r w:rsidRPr="00C202A5">
        <w:t>="</w:t>
      </w:r>
      <w:proofErr w:type="spellStart"/>
      <w:r w:rsidRPr="00C202A5">
        <w:t>using:ContosoCookbook.Common</w:t>
      </w:r>
      <w:proofErr w:type="spellEnd"/>
      <w:r w:rsidRPr="00C202A5">
        <w:t>"</w:t>
      </w:r>
    </w:p>
    <w:p w:rsidR="008D1109" w:rsidRDefault="00A130F0" w:rsidP="00DF2216">
      <w:pPr>
        <w:pStyle w:val="ppNumberList"/>
      </w:pPr>
      <w:r>
        <w:t xml:space="preserve">Now </w:t>
      </w:r>
      <w:r w:rsidR="00D532CB">
        <w:t>add the following statemen</w:t>
      </w:r>
      <w:r w:rsidR="00445411">
        <w:t>ts just above the first Border</w:t>
      </w:r>
      <w:r w:rsidR="00D532CB">
        <w:t xml:space="preserve"> element:</w:t>
      </w:r>
    </w:p>
    <w:p w:rsidR="00D532CB" w:rsidRDefault="00D532CB" w:rsidP="00D532CB">
      <w:pPr>
        <w:pStyle w:val="ppCodeLanguageIndent"/>
      </w:pPr>
      <w:r>
        <w:t>XAML</w:t>
      </w:r>
    </w:p>
    <w:p w:rsidR="00D532CB" w:rsidRDefault="00D532CB" w:rsidP="00D532CB">
      <w:pPr>
        <w:pStyle w:val="ppCodeIndent"/>
      </w:pPr>
      <w:r>
        <w:t>&lt;</w:t>
      </w:r>
      <w:proofErr w:type="spellStart"/>
      <w:r>
        <w:t>UserControl.Resources</w:t>
      </w:r>
      <w:proofErr w:type="spellEnd"/>
      <w:r>
        <w:t>&gt;</w:t>
      </w:r>
    </w:p>
    <w:p w:rsidR="00D532CB" w:rsidRDefault="00D532CB" w:rsidP="00D532CB">
      <w:pPr>
        <w:pStyle w:val="ppCodeIndent"/>
      </w:pPr>
      <w:r>
        <w:t xml:space="preserve">    &lt;</w:t>
      </w:r>
      <w:proofErr w:type="spellStart"/>
      <w:r>
        <w:t>local:AppLicenseDataSource</w:t>
      </w:r>
      <w:proofErr w:type="spellEnd"/>
      <w:r>
        <w:t xml:space="preserve"> x:Key="License" /&gt;</w:t>
      </w:r>
    </w:p>
    <w:p w:rsidR="00C56E44" w:rsidRDefault="00C56E44" w:rsidP="00C56E44">
      <w:pPr>
        <w:pStyle w:val="ppCodeIndent"/>
      </w:pPr>
      <w:r>
        <w:t xml:space="preserve">    </w:t>
      </w:r>
      <w:r w:rsidRPr="00C56E44">
        <w:t>&lt;</w:t>
      </w:r>
      <w:proofErr w:type="spellStart"/>
      <w:r w:rsidRPr="00C56E44">
        <w:t>common:BooleanToVisibilityConverter</w:t>
      </w:r>
      <w:proofErr w:type="spellEnd"/>
      <w:r w:rsidRPr="00C56E44">
        <w:t xml:space="preserve"> x:Key="BooleanToVisibilityConverter"/&gt;</w:t>
      </w:r>
    </w:p>
    <w:p w:rsidR="00D532CB" w:rsidRPr="00D532CB" w:rsidRDefault="00D532CB" w:rsidP="00D532CB">
      <w:pPr>
        <w:pStyle w:val="ppCodeIndent"/>
      </w:pPr>
      <w:r>
        <w:t>&lt;/</w:t>
      </w:r>
      <w:proofErr w:type="spellStart"/>
      <w:r>
        <w:t>UserControl.Resources</w:t>
      </w:r>
      <w:proofErr w:type="spellEnd"/>
      <w:r>
        <w:t>&gt;</w:t>
      </w:r>
    </w:p>
    <w:p w:rsidR="004868EF" w:rsidRPr="004868EF" w:rsidRDefault="004868EF" w:rsidP="004868EF">
      <w:pPr>
        <w:pStyle w:val="ppNoteIndent"/>
        <w:rPr>
          <w:b/>
        </w:rPr>
      </w:pPr>
      <w:r w:rsidRPr="004868EF">
        <w:rPr>
          <w:b/>
        </w:rPr>
        <w:t>Note:</w:t>
      </w:r>
      <w:r w:rsidRPr="004868EF">
        <w:t xml:space="preserve"> </w:t>
      </w:r>
      <w:proofErr w:type="spellStart"/>
      <w:r w:rsidRPr="004868EF">
        <w:t>BooleanToVisibilityConverter</w:t>
      </w:r>
      <w:proofErr w:type="spellEnd"/>
      <w:r w:rsidRPr="004868EF">
        <w:t xml:space="preserve"> is a simple value converter that converts the Boolean value true into </w:t>
      </w:r>
      <w:proofErr w:type="spellStart"/>
      <w:r w:rsidRPr="004868EF">
        <w:t>Visibility.Visible</w:t>
      </w:r>
      <w:proofErr w:type="spellEnd"/>
      <w:r w:rsidRPr="004868EF">
        <w:t xml:space="preserve">, and false into </w:t>
      </w:r>
      <w:proofErr w:type="spellStart"/>
      <w:r w:rsidRPr="004868EF">
        <w:t>Visibility.Collapsed</w:t>
      </w:r>
      <w:proofErr w:type="spellEnd"/>
      <w:r>
        <w:t xml:space="preserve">. It was included when </w:t>
      </w:r>
      <w:proofErr w:type="gramStart"/>
      <w:r>
        <w:t>the project was created by Visual Studio</w:t>
      </w:r>
      <w:proofErr w:type="gramEnd"/>
      <w:r>
        <w:t>.</w:t>
      </w:r>
    </w:p>
    <w:p w:rsidR="008D1109" w:rsidRDefault="00445411" w:rsidP="00DF2216">
      <w:pPr>
        <w:pStyle w:val="ppNumberList"/>
      </w:pPr>
      <w:r>
        <w:t xml:space="preserve">Find the </w:t>
      </w:r>
      <w:proofErr w:type="spellStart"/>
      <w:r>
        <w:t>TextBlock</w:t>
      </w:r>
      <w:proofErr w:type="spellEnd"/>
      <w:r>
        <w:t xml:space="preserve"> whose text is “</w:t>
      </w:r>
      <w:r w:rsidR="00860112">
        <w:t>Trial Version</w:t>
      </w:r>
      <w:r>
        <w:t xml:space="preserve">” </w:t>
      </w:r>
      <w:r w:rsidR="00860112">
        <w:t xml:space="preserve">near the bottom of the page. </w:t>
      </w:r>
      <w:r>
        <w:t>R</w:t>
      </w:r>
      <w:r w:rsidR="00860112">
        <w:t xml:space="preserve">eplace that </w:t>
      </w:r>
      <w:proofErr w:type="spellStart"/>
      <w:r w:rsidR="00860112">
        <w:t>TextBlock</w:t>
      </w:r>
      <w:proofErr w:type="spellEnd"/>
      <w:r w:rsidR="00860112">
        <w:t xml:space="preserve"> </w:t>
      </w:r>
      <w:r>
        <w:t>with the following statements:</w:t>
      </w:r>
    </w:p>
    <w:p w:rsidR="00445411" w:rsidRDefault="00445411" w:rsidP="00445411">
      <w:pPr>
        <w:pStyle w:val="ppCodeLanguageIndent"/>
      </w:pPr>
      <w:r>
        <w:t>XAML</w:t>
      </w:r>
    </w:p>
    <w:p w:rsidR="00445411" w:rsidRDefault="00445411" w:rsidP="00445411">
      <w:pPr>
        <w:pStyle w:val="ppCodeIndent"/>
      </w:pPr>
      <w:r>
        <w:t>&lt;</w:t>
      </w:r>
      <w:proofErr w:type="spellStart"/>
      <w:r>
        <w:t>TextBlock</w:t>
      </w:r>
      <w:proofErr w:type="spellEnd"/>
      <w:r>
        <w:t xml:space="preserve"> Text="{Binding </w:t>
      </w:r>
      <w:proofErr w:type="spellStart"/>
      <w:r>
        <w:t>LicenseInfo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License}}" Foreground="Black" </w:t>
      </w:r>
      <w:proofErr w:type="spellStart"/>
      <w:r>
        <w:t>FontFamily</w:t>
      </w:r>
      <w:proofErr w:type="spellEnd"/>
      <w:r>
        <w:t xml:space="preserve">="Segoe UI" </w:t>
      </w:r>
      <w:proofErr w:type="spellStart"/>
      <w:r>
        <w:t>FontWeight</w:t>
      </w:r>
      <w:proofErr w:type="spellEnd"/>
      <w:r>
        <w:t>="</w:t>
      </w:r>
      <w:proofErr w:type="spellStart"/>
      <w:r>
        <w:t>SemiLight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="18" /&gt;</w:t>
      </w:r>
    </w:p>
    <w:p w:rsidR="00445411" w:rsidRDefault="00445411" w:rsidP="00445411">
      <w:pPr>
        <w:pStyle w:val="ppCodeIndent"/>
      </w:pPr>
      <w:r>
        <w:t>&lt;Button x:Name="PurchaseButton" Width="225" Height="120" Margin="0,24,0,0" Foreground="Black" Background="</w:t>
      </w:r>
      <w:proofErr w:type="spellStart"/>
      <w:r>
        <w:t>LightGray</w:t>
      </w:r>
      <w:proofErr w:type="spellEnd"/>
      <w:r>
        <w:t xml:space="preserve">" </w:t>
      </w:r>
      <w:proofErr w:type="spellStart"/>
      <w:r w:rsidR="00D412A6">
        <w:t>BorderBrush</w:t>
      </w:r>
      <w:proofErr w:type="spellEnd"/>
      <w:r w:rsidR="00D412A6">
        <w:t>="</w:t>
      </w:r>
      <w:proofErr w:type="spellStart"/>
      <w:r w:rsidR="00D412A6">
        <w:t>LightGray</w:t>
      </w:r>
      <w:proofErr w:type="spellEnd"/>
      <w:r w:rsidR="00D412A6">
        <w:t xml:space="preserve">" </w:t>
      </w:r>
      <w:r>
        <w:t xml:space="preserve">Visibility="{Binding </w:t>
      </w:r>
      <w:proofErr w:type="spellStart"/>
      <w:r>
        <w:t>IsTrial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License}, Convert</w:t>
      </w:r>
      <w:r w:rsidR="00547A21">
        <w:t>er={</w:t>
      </w:r>
      <w:proofErr w:type="spellStart"/>
      <w:r w:rsidR="00547A21">
        <w:t>StaticResource</w:t>
      </w:r>
      <w:proofErr w:type="spellEnd"/>
      <w:r w:rsidR="00547A21">
        <w:t xml:space="preserve"> </w:t>
      </w:r>
      <w:proofErr w:type="spellStart"/>
      <w:r w:rsidR="00547A21" w:rsidRPr="00C56E44">
        <w:t>BooleanToVisibilityConverter</w:t>
      </w:r>
      <w:proofErr w:type="spellEnd"/>
      <w:r w:rsidR="00547A21">
        <w:t xml:space="preserve"> </w:t>
      </w:r>
      <w:r w:rsidR="009241F6">
        <w:t>}}</w:t>
      </w:r>
      <w:r w:rsidR="006F71DD">
        <w:t>"</w:t>
      </w:r>
      <w:r>
        <w:t>&gt;</w:t>
      </w:r>
    </w:p>
    <w:p w:rsidR="00445411" w:rsidRDefault="00445411" w:rsidP="00445411">
      <w:pPr>
        <w:pStyle w:val="ppCodeIndent"/>
      </w:pPr>
      <w:r>
        <w:t xml:space="preserve">    &lt;</w:t>
      </w:r>
      <w:proofErr w:type="spellStart"/>
      <w:r>
        <w:t>Button.Content</w:t>
      </w:r>
      <w:proofErr w:type="spellEnd"/>
      <w:r>
        <w:t>&gt;</w:t>
      </w:r>
    </w:p>
    <w:p w:rsidR="00445411" w:rsidRDefault="00445411" w:rsidP="00445411">
      <w:pPr>
        <w:pStyle w:val="ppCodeIndent"/>
      </w:pPr>
      <w:r>
        <w:t xml:space="preserve">        &lt;</w:t>
      </w:r>
      <w:proofErr w:type="spellStart"/>
      <w:r>
        <w:t>TextBlock</w:t>
      </w:r>
      <w:proofErr w:type="spellEnd"/>
      <w:r>
        <w:t xml:space="preserve"> Text="{Binding </w:t>
      </w:r>
      <w:proofErr w:type="spellStart"/>
      <w:r>
        <w:t>FormattedPrice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License}}" </w:t>
      </w:r>
      <w:proofErr w:type="spellStart"/>
      <w:r>
        <w:t>TextWrapping</w:t>
      </w:r>
      <w:proofErr w:type="spellEnd"/>
      <w:r>
        <w:t xml:space="preserve">="Wrap" </w:t>
      </w:r>
      <w:proofErr w:type="spellStart"/>
      <w:r>
        <w:t>TextAlignment</w:t>
      </w:r>
      <w:proofErr w:type="spellEnd"/>
      <w:r>
        <w:t>="Center" /&gt;</w:t>
      </w:r>
    </w:p>
    <w:p w:rsidR="00445411" w:rsidRDefault="00445411" w:rsidP="00445411">
      <w:pPr>
        <w:pStyle w:val="ppCodeIndent"/>
      </w:pPr>
      <w:r>
        <w:t xml:space="preserve">    &lt;/</w:t>
      </w:r>
      <w:proofErr w:type="spellStart"/>
      <w:r>
        <w:t>Button.Content</w:t>
      </w:r>
      <w:proofErr w:type="spellEnd"/>
      <w:r>
        <w:t>&gt;</w:t>
      </w:r>
    </w:p>
    <w:p w:rsidR="00445411" w:rsidRPr="00445411" w:rsidRDefault="00445411" w:rsidP="00445411">
      <w:pPr>
        <w:pStyle w:val="ppCodeIndent"/>
      </w:pPr>
      <w:r>
        <w:t>&lt;/Button&gt;</w:t>
      </w:r>
    </w:p>
    <w:p w:rsidR="00DB7C1B" w:rsidRDefault="008D1109" w:rsidP="0067420E">
      <w:pPr>
        <w:pStyle w:val="ppNumberList"/>
      </w:pPr>
      <w:r>
        <w:t>T</w:t>
      </w:r>
      <w:r w:rsidR="008258E2">
        <w:t>ake a moment to examine the XAML you just added</w:t>
      </w:r>
      <w:r>
        <w:t>.</w:t>
      </w:r>
      <w:r w:rsidR="0067420E">
        <w:t xml:space="preserve"> The </w:t>
      </w:r>
      <w:proofErr w:type="spellStart"/>
      <w:r w:rsidR="0067420E">
        <w:t>TextBlock</w:t>
      </w:r>
      <w:proofErr w:type="spellEnd"/>
      <w:r w:rsidR="0067420E">
        <w:t xml:space="preserve"> text now comes from the </w:t>
      </w:r>
      <w:proofErr w:type="spellStart"/>
      <w:r w:rsidR="0067420E">
        <w:t>LicenseInfo</w:t>
      </w:r>
      <w:proofErr w:type="spellEnd"/>
      <w:r w:rsidR="0067420E">
        <w:t xml:space="preserve"> property of the </w:t>
      </w:r>
      <w:proofErr w:type="spellStart"/>
      <w:r w:rsidR="0067420E">
        <w:t>AppLicenseDataSource</w:t>
      </w:r>
      <w:proofErr w:type="spellEnd"/>
      <w:r w:rsidR="0067420E">
        <w:t xml:space="preserve"> object. The button text comes from the </w:t>
      </w:r>
      <w:proofErr w:type="spellStart"/>
      <w:r w:rsidR="0067420E">
        <w:t>FormattedPrice</w:t>
      </w:r>
      <w:proofErr w:type="spellEnd"/>
      <w:r w:rsidR="0067420E">
        <w:t xml:space="preserve"> property of the same object, and the button’s visibility </w:t>
      </w:r>
      <w:proofErr w:type="gramStart"/>
      <w:r w:rsidR="0067420E">
        <w:t>is lin</w:t>
      </w:r>
      <w:r w:rsidR="001637C1">
        <w:t>ked</w:t>
      </w:r>
      <w:proofErr w:type="gramEnd"/>
      <w:r w:rsidR="001637C1">
        <w:t xml:space="preserve"> to the </w:t>
      </w:r>
      <w:proofErr w:type="spellStart"/>
      <w:r w:rsidR="001637C1">
        <w:t>IsTrial</w:t>
      </w:r>
      <w:proofErr w:type="spellEnd"/>
      <w:r w:rsidR="001637C1">
        <w:t xml:space="preserve"> property. As a result</w:t>
      </w:r>
      <w:r w:rsidR="0067420E">
        <w:t xml:space="preserve">, the button </w:t>
      </w:r>
      <w:proofErr w:type="gramStart"/>
      <w:r w:rsidR="0067420E">
        <w:t>won’t</w:t>
      </w:r>
      <w:proofErr w:type="gramEnd"/>
      <w:r w:rsidR="0067420E">
        <w:t xml:space="preserve"> even appear in the page unless the app is running as a trial version.</w:t>
      </w:r>
    </w:p>
    <w:p w:rsidR="00FF15D9" w:rsidRPr="00AC5482" w:rsidRDefault="00FF15D9" w:rsidP="00FF15D9">
      <w:pPr>
        <w:pStyle w:val="ppListEnd"/>
      </w:pPr>
    </w:p>
    <w:p w:rsidR="00FF15D9" w:rsidRDefault="00AC5482" w:rsidP="00FF15D9">
      <w:pPr>
        <w:pStyle w:val="ppProcedureStart"/>
      </w:pPr>
      <w:bookmarkStart w:id="7" w:name="_Toc320972603"/>
      <w:r>
        <w:t xml:space="preserve">Task </w:t>
      </w:r>
      <w:proofErr w:type="gramStart"/>
      <w:r>
        <w:t>3</w:t>
      </w:r>
      <w:proofErr w:type="gramEnd"/>
      <w:r w:rsidR="00FF15D9">
        <w:t xml:space="preserve"> – Test the Results</w:t>
      </w:r>
      <w:bookmarkEnd w:id="7"/>
    </w:p>
    <w:p w:rsidR="00FF15D9" w:rsidRDefault="00167A5F" w:rsidP="00FF15D9">
      <w:pPr>
        <w:pStyle w:val="ppNumberList"/>
        <w:numPr>
          <w:ilvl w:val="0"/>
          <w:numId w:val="0"/>
        </w:numPr>
      </w:pPr>
      <w:r>
        <w:t xml:space="preserve">Now </w:t>
      </w:r>
      <w:proofErr w:type="gramStart"/>
      <w:r>
        <w:t>let’s</w:t>
      </w:r>
      <w:proofErr w:type="gramEnd"/>
      <w:r>
        <w:t xml:space="preserve"> test the</w:t>
      </w:r>
      <w:r w:rsidR="00AE71FB">
        <w:t>se</w:t>
      </w:r>
      <w:r w:rsidR="00AC5482">
        <w:t xml:space="preserve"> changes to se</w:t>
      </w:r>
      <w:r w:rsidR="00AE71FB">
        <w:t xml:space="preserve">e </w:t>
      </w:r>
      <w:proofErr w:type="spellStart"/>
      <w:r w:rsidR="00AE71FB">
        <w:t>CurrentAppSimulator</w:t>
      </w:r>
      <w:proofErr w:type="spellEnd"/>
      <w:r w:rsidR="00AE71FB">
        <w:t xml:space="preserve"> and WindowsStoreProxy.xml in action</w:t>
      </w:r>
      <w:r w:rsidR="00FF15D9">
        <w:t>.</w:t>
      </w:r>
    </w:p>
    <w:p w:rsidR="00FF15D9" w:rsidRDefault="00FF15D9" w:rsidP="00FF15D9">
      <w:pPr>
        <w:pStyle w:val="ppNumberList"/>
      </w:pPr>
      <w:r>
        <w:t>Press F5 to launch the application.</w:t>
      </w:r>
    </w:p>
    <w:p w:rsidR="00FF15D9" w:rsidRDefault="00FF15D9" w:rsidP="00FF15D9">
      <w:pPr>
        <w:pStyle w:val="ppNumberList"/>
      </w:pPr>
      <w:r>
        <w:t>Display the charms bar and tap the Settings charm.</w:t>
      </w:r>
    </w:p>
    <w:p w:rsidR="00FF15D9" w:rsidRDefault="00262BE6" w:rsidP="00FF15D9">
      <w:pPr>
        <w:pStyle w:val="ppNumberList"/>
      </w:pPr>
      <w:proofErr w:type="gramStart"/>
      <w:r>
        <w:t>Tap About</w:t>
      </w:r>
      <w:r w:rsidR="00FF15D9">
        <w:t xml:space="preserve"> in the settings menu</w:t>
      </w:r>
      <w:r>
        <w:t xml:space="preserve"> to display the about page</w:t>
      </w:r>
      <w:r w:rsidR="00FF15D9">
        <w:t>.</w:t>
      </w:r>
      <w:proofErr w:type="gramEnd"/>
    </w:p>
    <w:p w:rsidR="00FF15D9" w:rsidRDefault="00D76111" w:rsidP="00FF15D9">
      <w:pPr>
        <w:pStyle w:val="ppNumberList"/>
      </w:pPr>
      <w:r>
        <w:lastRenderedPageBreak/>
        <w:t>Confirm that a purchase button appears in the about page</w:t>
      </w:r>
      <w:r w:rsidR="00AB5C61">
        <w:t xml:space="preserve">, </w:t>
      </w:r>
      <w:r w:rsidR="00AC440F">
        <w:t xml:space="preserve">and that the purchase price is $12.99, </w:t>
      </w:r>
      <w:r w:rsidR="00AB5C61">
        <w:t>as shown in Figure 1</w:t>
      </w:r>
      <w:r w:rsidR="00FF15D9">
        <w:t>.</w:t>
      </w:r>
    </w:p>
    <w:p w:rsidR="00FF15D9" w:rsidRDefault="00D76111" w:rsidP="00FF15D9">
      <w:pPr>
        <w:pStyle w:val="ppFigure"/>
      </w:pPr>
      <w:r w:rsidRPr="005272D3">
        <w:rPr>
          <w:noProof/>
          <w:bdr w:val="single" w:sz="4" w:space="0" w:color="auto"/>
          <w:lang w:eastAsia="ko-KR" w:bidi="ar-SA"/>
        </w:rPr>
        <w:drawing>
          <wp:inline distT="0" distB="0" distL="0" distR="0" wp14:anchorId="2617397A" wp14:editId="6404C51A">
            <wp:extent cx="5175504" cy="2907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grad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D9" w:rsidRDefault="00FF15D9" w:rsidP="00FF15D9">
      <w:pPr>
        <w:pStyle w:val="ppFigureNumber"/>
      </w:pPr>
      <w:r>
        <w:t xml:space="preserve">Figure </w:t>
      </w:r>
      <w:r w:rsidR="00AB5C61">
        <w:t>1</w:t>
      </w:r>
    </w:p>
    <w:p w:rsidR="00FF15D9" w:rsidRPr="003824C9" w:rsidRDefault="00FF15D9" w:rsidP="00FF15D9">
      <w:pPr>
        <w:pStyle w:val="ppFigureCaption"/>
      </w:pPr>
      <w:r>
        <w:t xml:space="preserve">The about </w:t>
      </w:r>
      <w:r w:rsidR="00AB5C61">
        <w:t>page for the trial version of the app</w:t>
      </w:r>
    </w:p>
    <w:p w:rsidR="00FF15D9" w:rsidRDefault="00AC440F" w:rsidP="00FF15D9">
      <w:pPr>
        <w:pStyle w:val="ppNumberList"/>
      </w:pPr>
      <w:r>
        <w:t>Return to Visual Studio and stop debugging</w:t>
      </w:r>
      <w:r w:rsidR="00FF15D9">
        <w:t>.</w:t>
      </w:r>
    </w:p>
    <w:p w:rsidR="00AC440F" w:rsidRDefault="00AC440F" w:rsidP="00FF15D9">
      <w:pPr>
        <w:pStyle w:val="ppNumberList"/>
      </w:pPr>
      <w:r>
        <w:t xml:space="preserve">Open license.xml and change the purchase price in the &lt;Price&gt; element </w:t>
      </w:r>
      <w:r w:rsidR="00610C60">
        <w:t xml:space="preserve">in the &lt;App&gt; section from $12.99 </w:t>
      </w:r>
      <w:r>
        <w:t>to $8.99</w:t>
      </w:r>
      <w:r w:rsidR="00584D37">
        <w:t>.</w:t>
      </w:r>
    </w:p>
    <w:p w:rsidR="00AC440F" w:rsidRDefault="00AC440F" w:rsidP="00FF15D9">
      <w:pPr>
        <w:pStyle w:val="ppNumberList"/>
      </w:pPr>
      <w:r>
        <w:t xml:space="preserve">Launch the app again and go to the about page. </w:t>
      </w:r>
      <w:proofErr w:type="gramStart"/>
      <w:r>
        <w:t>W</w:t>
      </w:r>
      <w:r w:rsidR="00B27F9E">
        <w:t>hat’s</w:t>
      </w:r>
      <w:proofErr w:type="gramEnd"/>
      <w:r w:rsidR="00B27F9E">
        <w:t xml:space="preserve"> the price shown on </w:t>
      </w:r>
      <w:r>
        <w:t>the purchase button now?</w:t>
      </w:r>
    </w:p>
    <w:p w:rsidR="00AC440F" w:rsidRDefault="00AC440F" w:rsidP="00FF15D9">
      <w:pPr>
        <w:pStyle w:val="ppNumberList"/>
      </w:pPr>
      <w:r>
        <w:t>Return to Visual Studio once more and stop debugging.</w:t>
      </w:r>
    </w:p>
    <w:p w:rsidR="00AC440F" w:rsidRDefault="00AC440F" w:rsidP="00FF15D9">
      <w:pPr>
        <w:pStyle w:val="ppNumberList"/>
      </w:pPr>
      <w:r>
        <w:t>Open license.xml again</w:t>
      </w:r>
      <w:r w:rsidR="008210A0">
        <w:t xml:space="preserve"> and change the price back to $12.99. Also change &lt;</w:t>
      </w:r>
      <w:proofErr w:type="spellStart"/>
      <w:r w:rsidR="008210A0">
        <w:t>IsTrial</w:t>
      </w:r>
      <w:proofErr w:type="spellEnd"/>
      <w:r w:rsidR="008210A0">
        <w:t>&gt; from true to false.</w:t>
      </w:r>
    </w:p>
    <w:p w:rsidR="008210A0" w:rsidRDefault="008210A0" w:rsidP="00FF15D9">
      <w:pPr>
        <w:pStyle w:val="ppNumberList"/>
      </w:pPr>
      <w:r>
        <w:t xml:space="preserve">Launch the app and go to the about page. Verify that </w:t>
      </w:r>
      <w:r w:rsidR="00481E56">
        <w:t>the purchase button is go</w:t>
      </w:r>
      <w:r w:rsidR="00BF54A1">
        <w:t xml:space="preserve">ne and that you now see the “Valid until Saturday, December 31, 2022” message </w:t>
      </w:r>
      <w:r>
        <w:t>in Figure 2.</w:t>
      </w:r>
    </w:p>
    <w:p w:rsidR="008210A0" w:rsidRDefault="00064993" w:rsidP="00064993">
      <w:pPr>
        <w:pStyle w:val="ppFigure"/>
      </w:pPr>
      <w:r w:rsidRPr="00064993">
        <w:rPr>
          <w:noProof/>
          <w:bdr w:val="single" w:sz="4" w:space="0" w:color="auto"/>
          <w:lang w:eastAsia="ko-KR" w:bidi="ar-SA"/>
        </w:rPr>
        <w:lastRenderedPageBreak/>
        <w:drawing>
          <wp:inline distT="0" distB="0" distL="0" distR="0" wp14:anchorId="43530081" wp14:editId="6247208A">
            <wp:extent cx="5175504" cy="2907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93" w:rsidRDefault="00064993" w:rsidP="00064993">
      <w:pPr>
        <w:pStyle w:val="ppFigureNumber"/>
      </w:pPr>
      <w:r>
        <w:t>Figure 2</w:t>
      </w:r>
    </w:p>
    <w:p w:rsidR="00064993" w:rsidRPr="00064993" w:rsidRDefault="00064993" w:rsidP="00064993">
      <w:pPr>
        <w:pStyle w:val="ppFigureCaption"/>
      </w:pPr>
      <w:r>
        <w:t>The about page for the purchased version of the app</w:t>
      </w:r>
    </w:p>
    <w:p w:rsidR="00FF15D9" w:rsidRDefault="005B0AE6" w:rsidP="00FF15D9">
      <w:pPr>
        <w:pStyle w:val="ppNumberList"/>
      </w:pPr>
      <w:r>
        <w:t>Return to Visual Studio and stop debugging</w:t>
      </w:r>
      <w:r w:rsidR="00FF15D9">
        <w:t>.</w:t>
      </w:r>
    </w:p>
    <w:p w:rsidR="00FF15D9" w:rsidRDefault="00945A5A" w:rsidP="00FF15D9">
      <w:pPr>
        <w:pStyle w:val="ppNumberList"/>
      </w:pPr>
      <w:r>
        <w:t>In preparation for the next exercise, change</w:t>
      </w:r>
      <w:r w:rsidR="005B0AE6">
        <w:t xml:space="preserve"> &lt;</w:t>
      </w:r>
      <w:proofErr w:type="spellStart"/>
      <w:r w:rsidR="005B0AE6">
        <w:t>IsTrial</w:t>
      </w:r>
      <w:proofErr w:type="spellEnd"/>
      <w:r w:rsidR="005B0AE6">
        <w:t>&gt; from false to true in license.xml</w:t>
      </w:r>
      <w:r w:rsidR="00FF15D9">
        <w:t>.</w:t>
      </w:r>
    </w:p>
    <w:p w:rsidR="00FF15D9" w:rsidRDefault="00FF15D9" w:rsidP="00FF15D9">
      <w:pPr>
        <w:pStyle w:val="ppListEnd"/>
      </w:pPr>
    </w:p>
    <w:p w:rsidR="00FF15D9" w:rsidRDefault="00FF15D9" w:rsidP="009053BF">
      <w:pPr>
        <w:pStyle w:val="ppBodyText"/>
      </w:pPr>
    </w:p>
    <w:bookmarkStart w:id="8" w:name="_Toc320972604" w:displacedByCustomXml="next"/>
    <w:sdt>
      <w:sdtPr>
        <w:alias w:val="Topic"/>
        <w:tag w:val="53925c75-0b33-4e28-a61f-50a367b11737"/>
        <w:id w:val="4762136"/>
        <w:placeholder>
          <w:docPart w:val="925EA21E6EA2410FA326A29C7EBBF954"/>
        </w:placeholder>
        <w:text/>
      </w:sdtPr>
      <w:sdtEndPr/>
      <w:sdtContent>
        <w:p w:rsidR="007513B5" w:rsidRDefault="00D66750" w:rsidP="007513B5">
          <w:pPr>
            <w:pStyle w:val="ppTopic"/>
          </w:pPr>
          <w:r>
            <w:t>Exercise 2</w:t>
          </w:r>
          <w:r w:rsidR="003841D3">
            <w:t xml:space="preserve">: </w:t>
          </w:r>
          <w:r w:rsidR="000D5386">
            <w:t>Simulate</w:t>
          </w:r>
          <w:r w:rsidR="00EB397A">
            <w:t xml:space="preserve"> </w:t>
          </w:r>
          <w:r w:rsidR="00441895">
            <w:t>App</w:t>
          </w:r>
          <w:r w:rsidR="003841D3">
            <w:t xml:space="preserve"> Purchases</w:t>
          </w:r>
        </w:p>
      </w:sdtContent>
    </w:sdt>
    <w:bookmarkEnd w:id="8" w:displacedByCustomXml="prev"/>
    <w:p w:rsidR="00FB13C5" w:rsidRPr="00097003" w:rsidRDefault="004C2FE3" w:rsidP="00097003">
      <w:pPr>
        <w:pStyle w:val="ppBodyText"/>
        <w:numPr>
          <w:ilvl w:val="0"/>
          <w:numId w:val="18"/>
        </w:numPr>
        <w:spacing w:after="200"/>
        <w:rPr>
          <w:rFonts w:eastAsia="Arial Unicode MS"/>
          <w:lang w:val="en-NZ" w:bidi="ar-SA"/>
        </w:rPr>
      </w:pPr>
      <w:r w:rsidRPr="00097003">
        <w:rPr>
          <w:rFonts w:eastAsia="Arial Unicode MS"/>
          <w:lang w:val="en-NZ" w:bidi="ar-SA"/>
        </w:rPr>
        <w:t>You can use WindowsStoreProxy.xml</w:t>
      </w:r>
      <w:r w:rsidR="00B15E6A" w:rsidRPr="00097003">
        <w:rPr>
          <w:rFonts w:eastAsia="Arial Unicode MS"/>
          <w:lang w:val="en-NZ" w:bidi="ar-SA"/>
        </w:rPr>
        <w:t xml:space="preserve"> </w:t>
      </w:r>
      <w:r w:rsidRPr="00097003">
        <w:rPr>
          <w:rFonts w:eastAsia="Arial Unicode MS"/>
          <w:lang w:val="en-NZ" w:bidi="ar-SA"/>
        </w:rPr>
        <w:t>to test changes to your UI based on whether the app is a trial version, but that’s no substitute for being able to simulate actual purchases.</w:t>
      </w:r>
      <w:r w:rsidR="00B15E6A" w:rsidRPr="00097003">
        <w:rPr>
          <w:rFonts w:eastAsia="Arial Unicode MS"/>
          <w:lang w:val="en-NZ" w:bidi="ar-SA"/>
        </w:rPr>
        <w:t xml:space="preserve"> In this exercise, you’ll</w:t>
      </w:r>
      <w:r w:rsidR="00A30CAC">
        <w:rPr>
          <w:rFonts w:eastAsia="Arial Unicode MS"/>
          <w:lang w:val="en-NZ" w:bidi="ar-SA"/>
        </w:rPr>
        <w:t xml:space="preserve"> write a handler for </w:t>
      </w:r>
      <w:r w:rsidR="00B15E6A" w:rsidRPr="00097003">
        <w:rPr>
          <w:rFonts w:eastAsia="Arial Unicode MS"/>
          <w:lang w:val="en-NZ" w:bidi="ar-SA"/>
        </w:rPr>
        <w:t>the purc</w:t>
      </w:r>
      <w:r w:rsidR="00103A04">
        <w:rPr>
          <w:rFonts w:eastAsia="Arial Unicode MS"/>
          <w:lang w:val="en-NZ" w:bidi="ar-SA"/>
        </w:rPr>
        <w:t>hase button so you can “</w:t>
      </w:r>
      <w:r w:rsidR="00B15E6A" w:rsidRPr="00097003">
        <w:rPr>
          <w:rFonts w:eastAsia="Arial Unicode MS"/>
          <w:lang w:val="en-NZ" w:bidi="ar-SA"/>
        </w:rPr>
        <w:t>purchas</w:t>
      </w:r>
      <w:r w:rsidR="00103A04">
        <w:rPr>
          <w:rFonts w:eastAsia="Arial Unicode MS"/>
          <w:lang w:val="en-NZ" w:bidi="ar-SA"/>
        </w:rPr>
        <w:t xml:space="preserve">e” </w:t>
      </w:r>
      <w:r w:rsidR="00B15E6A" w:rsidRPr="00097003">
        <w:rPr>
          <w:rFonts w:eastAsia="Arial Unicode MS"/>
          <w:lang w:val="en-NZ" w:bidi="ar-SA"/>
        </w:rPr>
        <w:t>the application</w:t>
      </w:r>
      <w:r w:rsidR="004B6F3E">
        <w:rPr>
          <w:rFonts w:eastAsia="Arial Unicode MS"/>
          <w:lang w:val="en-NZ" w:bidi="ar-SA"/>
        </w:rPr>
        <w:t xml:space="preserve"> from the Windows Store</w:t>
      </w:r>
      <w:r w:rsidR="00B15E6A" w:rsidRPr="00097003">
        <w:rPr>
          <w:rFonts w:eastAsia="Arial Unicode MS"/>
          <w:lang w:val="en-NZ" w:bidi="ar-SA"/>
        </w:rPr>
        <w:t>.</w:t>
      </w:r>
    </w:p>
    <w:p w:rsidR="00D4409A" w:rsidRDefault="00D4409A" w:rsidP="00D4409A">
      <w:pPr>
        <w:pStyle w:val="ppProcedureStart"/>
      </w:pPr>
      <w:bookmarkStart w:id="9" w:name="_Toc320972605"/>
      <w:r>
        <w:t xml:space="preserve">Task 1 </w:t>
      </w:r>
      <w:r w:rsidR="00F0217D">
        <w:t>–</w:t>
      </w:r>
      <w:r>
        <w:t xml:space="preserve"> </w:t>
      </w:r>
      <w:r w:rsidR="00C409E2">
        <w:t>Write a Handler for the Purchase Button</w:t>
      </w:r>
      <w:bookmarkEnd w:id="9"/>
    </w:p>
    <w:p w:rsidR="00D4409A" w:rsidRDefault="004B6F3E" w:rsidP="00D4409A">
      <w:pPr>
        <w:pStyle w:val="ppBodyText"/>
      </w:pPr>
      <w:r>
        <w:t xml:space="preserve">To simulate app purchases, </w:t>
      </w:r>
      <w:proofErr w:type="gramStart"/>
      <w:r w:rsidR="00B87BA2">
        <w:t>we’ll</w:t>
      </w:r>
      <w:proofErr w:type="gramEnd"/>
      <w:r w:rsidR="00B87BA2">
        <w:t xml:space="preserve"> call </w:t>
      </w:r>
      <w:proofErr w:type="spellStart"/>
      <w:r w:rsidR="00B87BA2">
        <w:t>CurrentAppSimulator.R</w:t>
      </w:r>
      <w:r>
        <w:t>equestAppPurchaseAsync</w:t>
      </w:r>
      <w:proofErr w:type="spellEnd"/>
      <w:r>
        <w:t xml:space="preserve"> when the user clicks the about page’s purchase button</w:t>
      </w:r>
      <w:r w:rsidR="00D21960">
        <w:t>.</w:t>
      </w:r>
      <w:r>
        <w:t xml:space="preserve"> </w:t>
      </w:r>
      <w:proofErr w:type="gramStart"/>
      <w:r>
        <w:t>And</w:t>
      </w:r>
      <w:proofErr w:type="gramEnd"/>
      <w:r>
        <w:t xml:space="preserve"> to detect when the purchase has comp</w:t>
      </w:r>
      <w:r w:rsidR="00777E31">
        <w:t xml:space="preserve">leted successfully, we’ll use the </w:t>
      </w:r>
      <w:proofErr w:type="spellStart"/>
      <w:r w:rsidR="00777E31">
        <w:t>LicenseChanged</w:t>
      </w:r>
      <w:proofErr w:type="spellEnd"/>
      <w:r w:rsidR="00777E31">
        <w:t xml:space="preserve"> event handler already present in </w:t>
      </w:r>
      <w:proofErr w:type="spellStart"/>
      <w:r w:rsidR="00777E31">
        <w:t>AppLicenseDataSource</w:t>
      </w:r>
      <w:proofErr w:type="spellEnd"/>
      <w:r>
        <w:t>.</w:t>
      </w:r>
    </w:p>
    <w:p w:rsidR="00D4409A" w:rsidRDefault="00D7285F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Open </w:t>
      </w:r>
      <w:proofErr w:type="spellStart"/>
      <w:r>
        <w:t>AboutUserControl.xaml</w:t>
      </w:r>
      <w:proofErr w:type="spellEnd"/>
      <w:r w:rsidR="00066578">
        <w:t>.</w:t>
      </w:r>
      <w:r w:rsidR="0021505A">
        <w:t xml:space="preserve"> </w:t>
      </w:r>
    </w:p>
    <w:p w:rsidR="00D7285F" w:rsidRDefault="00D7285F" w:rsidP="00D4409A">
      <w:pPr>
        <w:pStyle w:val="ppNumberList"/>
        <w:numPr>
          <w:ilvl w:val="1"/>
          <w:numId w:val="12"/>
        </w:numPr>
        <w:ind w:left="754" w:hanging="357"/>
      </w:pPr>
      <w:r>
        <w:t>Add the highlighted Click attribute to the purchase button:</w:t>
      </w:r>
    </w:p>
    <w:p w:rsidR="00D7285F" w:rsidRDefault="00D7285F" w:rsidP="00D7285F">
      <w:pPr>
        <w:pStyle w:val="ppCodeLanguageIndent"/>
      </w:pPr>
      <w:r>
        <w:t>XAML</w:t>
      </w:r>
    </w:p>
    <w:p w:rsidR="00D7285F" w:rsidRDefault="00D7285F" w:rsidP="00D7285F">
      <w:pPr>
        <w:pStyle w:val="ppCodeIndent"/>
      </w:pPr>
      <w:r>
        <w:t>&lt;Button x:Name="PurchaseButton" Width="225" Height="120" Margin="0,24,0,0" Foreground="Black" Background="</w:t>
      </w:r>
      <w:proofErr w:type="spellStart"/>
      <w:r>
        <w:t>LightGray</w:t>
      </w:r>
      <w:proofErr w:type="spellEnd"/>
      <w:r>
        <w:t xml:space="preserve">" Visibility="{Binding </w:t>
      </w:r>
      <w:proofErr w:type="spellStart"/>
      <w:r>
        <w:t>IsTrial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License}, Conv</w:t>
      </w:r>
      <w:r w:rsidR="00453F16">
        <w:t>erter={</w:t>
      </w:r>
      <w:proofErr w:type="spellStart"/>
      <w:r w:rsidR="00453F16">
        <w:t>StaticResource</w:t>
      </w:r>
      <w:proofErr w:type="spellEnd"/>
      <w:r w:rsidR="00453F16">
        <w:t xml:space="preserve"> </w:t>
      </w:r>
      <w:proofErr w:type="spellStart"/>
      <w:r w:rsidR="00453F16" w:rsidRPr="00C56E44">
        <w:t>BooleanToVisibilityConverter</w:t>
      </w:r>
      <w:proofErr w:type="spellEnd"/>
      <w:r w:rsidR="00453F16">
        <w:t xml:space="preserve"> </w:t>
      </w:r>
      <w:r>
        <w:t xml:space="preserve">}}" </w:t>
      </w:r>
      <w:r w:rsidRPr="00D7285F">
        <w:rPr>
          <w:highlight w:val="yellow"/>
        </w:rPr>
        <w:t>Click="</w:t>
      </w:r>
      <w:proofErr w:type="spellStart"/>
      <w:r w:rsidRPr="00D7285F">
        <w:rPr>
          <w:highlight w:val="yellow"/>
        </w:rPr>
        <w:t>OnPurchaseButtonClicked</w:t>
      </w:r>
      <w:proofErr w:type="spellEnd"/>
      <w:r w:rsidRPr="00D7285F">
        <w:rPr>
          <w:highlight w:val="yellow"/>
        </w:rPr>
        <w:t>"</w:t>
      </w:r>
      <w:r>
        <w:t>&gt;</w:t>
      </w:r>
    </w:p>
    <w:p w:rsidR="00D7285F" w:rsidRDefault="00D7285F" w:rsidP="00D7285F">
      <w:pPr>
        <w:pStyle w:val="ppCodeIndent"/>
      </w:pPr>
      <w:r>
        <w:lastRenderedPageBreak/>
        <w:t xml:space="preserve">    &lt;</w:t>
      </w:r>
      <w:proofErr w:type="spellStart"/>
      <w:r>
        <w:t>Button.Content</w:t>
      </w:r>
      <w:proofErr w:type="spellEnd"/>
      <w:r>
        <w:t>&gt;</w:t>
      </w:r>
    </w:p>
    <w:p w:rsidR="00D7285F" w:rsidRDefault="00D7285F" w:rsidP="00D7285F">
      <w:pPr>
        <w:pStyle w:val="ppCodeIndent"/>
      </w:pPr>
      <w:r>
        <w:t xml:space="preserve">        &lt;</w:t>
      </w:r>
      <w:proofErr w:type="spellStart"/>
      <w:r>
        <w:t>TextBlock</w:t>
      </w:r>
      <w:proofErr w:type="spellEnd"/>
      <w:r>
        <w:t xml:space="preserve"> Text="{Binding </w:t>
      </w:r>
      <w:proofErr w:type="spellStart"/>
      <w:r>
        <w:t>FormattedPrice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License}}" </w:t>
      </w:r>
      <w:proofErr w:type="spellStart"/>
      <w:r>
        <w:t>TextWrapping</w:t>
      </w:r>
      <w:proofErr w:type="spellEnd"/>
      <w:r>
        <w:t xml:space="preserve">="Wrap" </w:t>
      </w:r>
      <w:proofErr w:type="spellStart"/>
      <w:r>
        <w:t>TextAlignment</w:t>
      </w:r>
      <w:proofErr w:type="spellEnd"/>
      <w:r>
        <w:t>="Center" /&gt;</w:t>
      </w:r>
    </w:p>
    <w:p w:rsidR="00D7285F" w:rsidRDefault="00D7285F" w:rsidP="00D7285F">
      <w:pPr>
        <w:pStyle w:val="ppCodeIndent"/>
      </w:pPr>
      <w:r>
        <w:t xml:space="preserve">    &lt;/</w:t>
      </w:r>
      <w:proofErr w:type="spellStart"/>
      <w:r>
        <w:t>Button.Content</w:t>
      </w:r>
      <w:proofErr w:type="spellEnd"/>
      <w:r>
        <w:t>&gt;</w:t>
      </w:r>
    </w:p>
    <w:p w:rsidR="00D7285F" w:rsidRPr="00D7285F" w:rsidRDefault="00D7285F" w:rsidP="00D7285F">
      <w:pPr>
        <w:pStyle w:val="ppCodeIndent"/>
      </w:pPr>
      <w:r>
        <w:t>&lt;/Button&gt;</w:t>
      </w:r>
    </w:p>
    <w:p w:rsidR="0048300D" w:rsidRDefault="00A013B4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Open </w:t>
      </w:r>
      <w:proofErr w:type="spellStart"/>
      <w:r>
        <w:t>AboutUserControl.xaml.cs</w:t>
      </w:r>
      <w:proofErr w:type="spellEnd"/>
      <w:r>
        <w:t xml:space="preserve"> and add the following </w:t>
      </w:r>
      <w:r w:rsidR="0048300D">
        <w:t>using statement:</w:t>
      </w:r>
    </w:p>
    <w:p w:rsidR="0048300D" w:rsidRDefault="0048300D" w:rsidP="0048300D">
      <w:pPr>
        <w:pStyle w:val="ppCodeLanguageIndent"/>
      </w:pPr>
      <w:r>
        <w:t>C#</w:t>
      </w:r>
    </w:p>
    <w:p w:rsidR="0048300D" w:rsidRPr="0048300D" w:rsidRDefault="0048300D" w:rsidP="0048300D">
      <w:pPr>
        <w:pStyle w:val="ppCodeIndent"/>
      </w:pPr>
      <w:r>
        <w:t xml:space="preserve">using </w:t>
      </w:r>
      <w:proofErr w:type="spellStart"/>
      <w:r>
        <w:t>Windows.ApplicationModel.Store</w:t>
      </w:r>
      <w:proofErr w:type="spellEnd"/>
      <w:r>
        <w:t>;</w:t>
      </w:r>
    </w:p>
    <w:p w:rsidR="00A013B4" w:rsidRDefault="003544E6" w:rsidP="00D4409A">
      <w:pPr>
        <w:pStyle w:val="ppNumberList"/>
        <w:numPr>
          <w:ilvl w:val="1"/>
          <w:numId w:val="12"/>
        </w:numPr>
        <w:ind w:left="754" w:hanging="357"/>
      </w:pPr>
      <w:r>
        <w:t>Then add the following event handler</w:t>
      </w:r>
      <w:r w:rsidR="00A013B4">
        <w:t>:</w:t>
      </w:r>
    </w:p>
    <w:p w:rsidR="00A013B4" w:rsidRDefault="00A013B4" w:rsidP="00A013B4">
      <w:pPr>
        <w:pStyle w:val="ppCodeLanguageIndent"/>
      </w:pPr>
      <w:r>
        <w:t>C#</w:t>
      </w:r>
    </w:p>
    <w:p w:rsidR="00A013B4" w:rsidRDefault="00A013B4" w:rsidP="00A013B4">
      <w:pPr>
        <w:pStyle w:val="ppCodeIndent"/>
      </w:pPr>
      <w:r>
        <w:t xml:space="preserve">private void </w:t>
      </w:r>
      <w:proofErr w:type="spellStart"/>
      <w:r>
        <w:t>OnPurchaseButtonClicked</w:t>
      </w:r>
      <w:proofErr w:type="spellEnd"/>
      <w:r>
        <w:t xml:space="preserve">(object sender, </w:t>
      </w:r>
      <w:proofErr w:type="spellStart"/>
      <w:r>
        <w:t>RoutedEventArgs</w:t>
      </w:r>
      <w:proofErr w:type="spellEnd"/>
      <w:r>
        <w:t xml:space="preserve"> e)</w:t>
      </w:r>
    </w:p>
    <w:p w:rsidR="00A013B4" w:rsidRDefault="00A013B4" w:rsidP="00A013B4">
      <w:pPr>
        <w:pStyle w:val="ppCodeIndent"/>
      </w:pPr>
      <w:r>
        <w:t>{</w:t>
      </w:r>
    </w:p>
    <w:p w:rsidR="00A013B4" w:rsidRDefault="00A013B4" w:rsidP="00A013B4">
      <w:pPr>
        <w:pStyle w:val="ppCodeIndent"/>
      </w:pPr>
      <w:r>
        <w:t xml:space="preserve">    // Purchase the app</w:t>
      </w:r>
    </w:p>
    <w:p w:rsidR="00A013B4" w:rsidRDefault="00A013B4" w:rsidP="00A013B4">
      <w:pPr>
        <w:pStyle w:val="ppCodeIndent"/>
      </w:pPr>
      <w:r>
        <w:t xml:space="preserve">    </w:t>
      </w:r>
      <w:proofErr w:type="spellStart"/>
      <w:r>
        <w:t>CurrentAppSimulator.RequestAppPurchaseAsync</w:t>
      </w:r>
      <w:proofErr w:type="spellEnd"/>
      <w:r>
        <w:t>(</w:t>
      </w:r>
      <w:r w:rsidR="00A20EA5">
        <w:rPr>
          <w:rFonts w:eastAsiaTheme="minorEastAsia" w:hint="eastAsia"/>
          <w:lang w:eastAsia="ko-KR"/>
        </w:rPr>
        <w:t>true</w:t>
      </w:r>
      <w:r>
        <w:t>);</w:t>
      </w:r>
    </w:p>
    <w:p w:rsidR="00A013B4" w:rsidRPr="00A013B4" w:rsidRDefault="00A013B4" w:rsidP="00A013B4">
      <w:pPr>
        <w:pStyle w:val="ppCodeIndent"/>
      </w:pPr>
      <w:r>
        <w:t>}</w:t>
      </w:r>
    </w:p>
    <w:p w:rsidR="00987F47" w:rsidRPr="00987F47" w:rsidRDefault="00987F47" w:rsidP="00987F47">
      <w:pPr>
        <w:pStyle w:val="ppNoteIndent"/>
        <w:rPr>
          <w:b/>
        </w:rPr>
      </w:pPr>
      <w:r w:rsidRPr="00987F47">
        <w:rPr>
          <w:b/>
        </w:rPr>
        <w:t xml:space="preserve">Note: </w:t>
      </w:r>
      <w:proofErr w:type="spellStart"/>
      <w:r>
        <w:t>RequestAppPurchaseAsync</w:t>
      </w:r>
      <w:proofErr w:type="spellEnd"/>
      <w:r>
        <w:t xml:space="preserve"> is an asynchronous method. To determine whether the purchase </w:t>
      </w:r>
      <w:proofErr w:type="gramStart"/>
      <w:r>
        <w:t>was carried out,</w:t>
      </w:r>
      <w:proofErr w:type="gramEnd"/>
      <w:r>
        <w:t xml:space="preserve"> you handle </w:t>
      </w:r>
      <w:proofErr w:type="spellStart"/>
      <w:r w:rsidR="00BF7BB2">
        <w:t>LicenseChanged</w:t>
      </w:r>
      <w:proofErr w:type="spellEnd"/>
      <w:r w:rsidR="00BF7BB2">
        <w:t xml:space="preserve"> events. </w:t>
      </w:r>
      <w:proofErr w:type="gramStart"/>
      <w:r w:rsidR="00BF7BB2">
        <w:t>You’re</w:t>
      </w:r>
      <w:proofErr w:type="gramEnd"/>
      <w:r w:rsidR="00BF7BB2">
        <w:t xml:space="preserve"> not handling those events here because you’re already handling them in </w:t>
      </w:r>
      <w:proofErr w:type="spellStart"/>
      <w:r w:rsidR="00BF7BB2">
        <w:t>AppLicenseDataSource.cs</w:t>
      </w:r>
      <w:proofErr w:type="spellEnd"/>
      <w:r w:rsidR="00BF7BB2">
        <w:t xml:space="preserve">. When a </w:t>
      </w:r>
      <w:proofErr w:type="spellStart"/>
      <w:r w:rsidR="00BF7BB2">
        <w:t>LicenseChan</w:t>
      </w:r>
      <w:r w:rsidR="00495719">
        <w:t>ged</w:t>
      </w:r>
      <w:proofErr w:type="spellEnd"/>
      <w:r w:rsidR="00495719">
        <w:t xml:space="preserve"> event fires, the handler </w:t>
      </w:r>
      <w:r w:rsidR="00BF7BB2">
        <w:t xml:space="preserve">verifies that the app is no longer a trial version and fires </w:t>
      </w:r>
      <w:proofErr w:type="spellStart"/>
      <w:r w:rsidR="00BF7BB2">
        <w:t>PropertyChanged</w:t>
      </w:r>
      <w:proofErr w:type="spellEnd"/>
      <w:r w:rsidR="00BF7BB2">
        <w:t xml:space="preserve"> events </w:t>
      </w:r>
      <w:r w:rsidR="00370493">
        <w:t xml:space="preserve">to update controls bound to </w:t>
      </w:r>
      <w:proofErr w:type="spellStart"/>
      <w:r w:rsidR="00370493">
        <w:t>IsTrial</w:t>
      </w:r>
      <w:proofErr w:type="spellEnd"/>
      <w:r w:rsidR="00370493">
        <w:t xml:space="preserve"> and other </w:t>
      </w:r>
      <w:proofErr w:type="spellStart"/>
      <w:r w:rsidR="00370493">
        <w:t>AppLicenseDataSource</w:t>
      </w:r>
      <w:proofErr w:type="spellEnd"/>
      <w:r w:rsidR="00370493">
        <w:t xml:space="preserve"> properties.</w:t>
      </w:r>
    </w:p>
    <w:p w:rsidR="00987F47" w:rsidRDefault="00987F47" w:rsidP="00370493">
      <w:pPr>
        <w:pStyle w:val="ppNumberList"/>
        <w:numPr>
          <w:ilvl w:val="0"/>
          <w:numId w:val="0"/>
        </w:numPr>
        <w:ind w:left="754"/>
      </w:pPr>
    </w:p>
    <w:p w:rsidR="00D4409A" w:rsidRDefault="00D4409A" w:rsidP="00D4409A">
      <w:pPr>
        <w:pStyle w:val="ppListEnd"/>
      </w:pPr>
    </w:p>
    <w:p w:rsidR="005C01D1" w:rsidRDefault="005C01D1" w:rsidP="005C01D1">
      <w:pPr>
        <w:pStyle w:val="ppListEnd"/>
      </w:pPr>
    </w:p>
    <w:p w:rsidR="008200BF" w:rsidRDefault="005C0C56" w:rsidP="008200BF">
      <w:pPr>
        <w:pStyle w:val="ppProcedureStart"/>
      </w:pPr>
      <w:bookmarkStart w:id="10" w:name="_Toc320972606"/>
      <w:r>
        <w:t xml:space="preserve">Task </w:t>
      </w:r>
      <w:proofErr w:type="gramStart"/>
      <w:r>
        <w:t>2</w:t>
      </w:r>
      <w:proofErr w:type="gramEnd"/>
      <w:r w:rsidR="008200BF">
        <w:t xml:space="preserve"> </w:t>
      </w:r>
      <w:r w:rsidR="00623046">
        <w:t>–</w:t>
      </w:r>
      <w:r w:rsidR="008200BF">
        <w:t xml:space="preserve"> </w:t>
      </w:r>
      <w:r w:rsidR="001B663B">
        <w:t>Purchase</w:t>
      </w:r>
      <w:r>
        <w:t xml:space="preserve"> the App</w:t>
      </w:r>
      <w:bookmarkEnd w:id="10"/>
    </w:p>
    <w:p w:rsidR="008200BF" w:rsidRPr="00C81266" w:rsidRDefault="00231F9E" w:rsidP="008200BF">
      <w:pPr>
        <w:pStyle w:val="ppNumberList"/>
        <w:numPr>
          <w:ilvl w:val="0"/>
          <w:numId w:val="0"/>
        </w:numPr>
      </w:pPr>
      <w:proofErr w:type="gramStart"/>
      <w:r>
        <w:t>Pretty simple, huh?</w:t>
      </w:r>
      <w:proofErr w:type="gramEnd"/>
      <w:r>
        <w:t xml:space="preserve"> Now </w:t>
      </w:r>
      <w:proofErr w:type="gramStart"/>
      <w:r>
        <w:t>let’</w:t>
      </w:r>
      <w:r w:rsidR="00F21552">
        <w:t>s</w:t>
      </w:r>
      <w:proofErr w:type="gramEnd"/>
      <w:r w:rsidR="00F21552">
        <w:t xml:space="preserve"> simulate an app purchase. Be aware</w:t>
      </w:r>
      <w:r>
        <w:t xml:space="preserve"> that </w:t>
      </w:r>
      <w:proofErr w:type="spellStart"/>
      <w:r>
        <w:t>CurrentAppSimulator</w:t>
      </w:r>
      <w:proofErr w:type="spellEnd"/>
      <w:r>
        <w:t xml:space="preserve"> stores information regarding purchases and changes in licensing status in memory; it </w:t>
      </w:r>
      <w:proofErr w:type="gramStart"/>
      <w:r>
        <w:t>doesn’t</w:t>
      </w:r>
      <w:proofErr w:type="gramEnd"/>
      <w:r>
        <w:t xml:space="preserve"> record them in WindowsStoreProxy.xml. Therefore, once you purchase the app, it will remain “purchased” as long as the app is running, b</w:t>
      </w:r>
      <w:r w:rsidR="00921FD2">
        <w:t>u</w:t>
      </w:r>
      <w:r w:rsidR="006715C5">
        <w:t xml:space="preserve">t when you restart the app, </w:t>
      </w:r>
      <w:proofErr w:type="gramStart"/>
      <w:r w:rsidR="006715C5">
        <w:t>you’</w:t>
      </w:r>
      <w:r w:rsidR="00921FD2">
        <w:t>ll</w:t>
      </w:r>
      <w:proofErr w:type="gramEnd"/>
      <w:r w:rsidR="00921FD2">
        <w:t xml:space="preserve"> once more be running </w:t>
      </w:r>
      <w:r w:rsidR="00A1055D">
        <w:t>a trial version</w:t>
      </w:r>
      <w:r>
        <w:t>.</w:t>
      </w:r>
    </w:p>
    <w:p w:rsidR="008200BF" w:rsidRDefault="00D07C55" w:rsidP="008200BF">
      <w:pPr>
        <w:pStyle w:val="ppNumberList"/>
      </w:pPr>
      <w:r>
        <w:t>Press F5 to launch the application.</w:t>
      </w:r>
    </w:p>
    <w:p w:rsidR="00CD4853" w:rsidRDefault="00CD4853" w:rsidP="00CD4853">
      <w:pPr>
        <w:pStyle w:val="ppNumberList"/>
      </w:pPr>
      <w:r>
        <w:t>Go to the about page and tap the p</w:t>
      </w:r>
      <w:r w:rsidR="00D07C55">
        <w:t>urchase button t</w:t>
      </w:r>
      <w:r>
        <w:t>o simulate an app purchase</w:t>
      </w:r>
      <w:r w:rsidR="008200BF">
        <w:t>.</w:t>
      </w:r>
    </w:p>
    <w:p w:rsidR="001B663B" w:rsidRDefault="00553399" w:rsidP="008200BF">
      <w:pPr>
        <w:pStyle w:val="ppNumberList"/>
      </w:pPr>
      <w:r>
        <w:t xml:space="preserve">Complete the simulated </w:t>
      </w:r>
      <w:r w:rsidR="00DB5A6F">
        <w:t>purchase by tapping the Continue button in the Windows Store dialog.</w:t>
      </w:r>
    </w:p>
    <w:p w:rsidR="001B663B" w:rsidRDefault="00DB5A6F" w:rsidP="008200BF">
      <w:pPr>
        <w:pStyle w:val="ppNumberList"/>
      </w:pPr>
      <w:r>
        <w:t xml:space="preserve">Display the </w:t>
      </w:r>
      <w:r w:rsidR="00733044">
        <w:t>about page again and confirm that the purchase button has disappeared</w:t>
      </w:r>
      <w:r w:rsidR="001B663B">
        <w:t>.</w:t>
      </w:r>
    </w:p>
    <w:p w:rsidR="008D2F4E" w:rsidRPr="008D2F4E" w:rsidRDefault="008D2F4E" w:rsidP="008D2F4E">
      <w:pPr>
        <w:pStyle w:val="ppNoteIndent"/>
        <w:rPr>
          <w:b/>
        </w:rPr>
      </w:pPr>
      <w:r w:rsidRPr="008D2F4E">
        <w:rPr>
          <w:b/>
        </w:rPr>
        <w:t xml:space="preserve">Note: </w:t>
      </w:r>
      <w:proofErr w:type="spellStart"/>
      <w:r>
        <w:t>Contoso</w:t>
      </w:r>
      <w:proofErr w:type="spellEnd"/>
      <w:r>
        <w:t xml:space="preserve"> </w:t>
      </w:r>
      <w:r w:rsidR="00006CFF">
        <w:t xml:space="preserve">Cookbook </w:t>
      </w:r>
      <w:proofErr w:type="gramStart"/>
      <w:r>
        <w:t>doesn’t</w:t>
      </w:r>
      <w:proofErr w:type="gramEnd"/>
      <w:r>
        <w:t xml:space="preserve"> expose additional functionality to the user once</w:t>
      </w:r>
      <w:r w:rsidR="0036764A">
        <w:t xml:space="preserve"> it has been purchased;</w:t>
      </w:r>
      <w:r w:rsidR="00733044">
        <w:t xml:space="preserve"> it merely replaces </w:t>
      </w:r>
      <w:r>
        <w:t>the</w:t>
      </w:r>
      <w:r w:rsidR="00DC6256">
        <w:t xml:space="preserve"> p</w:t>
      </w:r>
      <w:r w:rsidR="0036764A">
        <w:t>urchase button</w:t>
      </w:r>
      <w:r w:rsidR="00733044">
        <w:t xml:space="preserve"> with licensing information</w:t>
      </w:r>
      <w:r w:rsidR="0036764A">
        <w:t xml:space="preserve">. In real life, </w:t>
      </w:r>
      <w:r>
        <w:t>you might choose to limit what the user can do with a trial version and only expose the full functionali</w:t>
      </w:r>
      <w:r w:rsidR="00733044">
        <w:t>ty on</w:t>
      </w:r>
      <w:r w:rsidR="00DC6256">
        <w:t xml:space="preserve">ce a purchase </w:t>
      </w:r>
      <w:proofErr w:type="gramStart"/>
      <w:r w:rsidR="00DC6256">
        <w:t>has been made</w:t>
      </w:r>
      <w:proofErr w:type="gramEnd"/>
      <w:r>
        <w:t>.</w:t>
      </w:r>
    </w:p>
    <w:p w:rsidR="008200BF" w:rsidRDefault="00D07C55" w:rsidP="008200BF">
      <w:pPr>
        <w:pStyle w:val="ppNumberList"/>
      </w:pPr>
      <w:r>
        <w:lastRenderedPageBreak/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p w:rsidR="008200BF" w:rsidRPr="008200BF" w:rsidRDefault="008200BF" w:rsidP="008200BF">
      <w:pPr>
        <w:pStyle w:val="ppBodyText"/>
      </w:pPr>
    </w:p>
    <w:bookmarkStart w:id="11" w:name="_Toc320972607" w:displacedByCustomXml="next"/>
    <w:sdt>
      <w:sdtPr>
        <w:alias w:val="Topic"/>
        <w:tag w:val="897dc674-3151-4268-82a1-eab5f60a7c03"/>
        <w:id w:val="2032906863"/>
        <w:placeholder>
          <w:docPart w:val="DefaultPlaceholder_1082065158"/>
        </w:placeholder>
        <w:text/>
      </w:sdtPr>
      <w:sdtEndPr/>
      <w:sdtContent>
        <w:p w:rsidR="005D7985" w:rsidRDefault="003841D3" w:rsidP="005D7985">
          <w:pPr>
            <w:pStyle w:val="ppTopic"/>
          </w:pPr>
          <w:r>
            <w:t>Exercise</w:t>
          </w:r>
          <w:r w:rsidR="00D66750">
            <w:t xml:space="preserve"> 3</w:t>
          </w:r>
          <w:r>
            <w:t xml:space="preserve">: </w:t>
          </w:r>
          <w:r w:rsidR="000D5386">
            <w:t>Simulate</w:t>
          </w:r>
          <w:r w:rsidR="00EB397A">
            <w:t xml:space="preserve"> </w:t>
          </w:r>
          <w:r>
            <w:t>Product Purchases</w:t>
          </w:r>
        </w:p>
      </w:sdtContent>
    </w:sdt>
    <w:bookmarkEnd w:id="11" w:displacedByCustomXml="prev"/>
    <w:p w:rsidR="005D7985" w:rsidRPr="00EB397A" w:rsidRDefault="00EB397A" w:rsidP="00EB397A">
      <w:pPr>
        <w:pStyle w:val="ppBodyText"/>
        <w:numPr>
          <w:ilvl w:val="0"/>
          <w:numId w:val="18"/>
        </w:numPr>
      </w:pPr>
      <w:r w:rsidRPr="00EB397A">
        <w:t xml:space="preserve">In addition to allowing applications to </w:t>
      </w:r>
      <w:proofErr w:type="gramStart"/>
      <w:r w:rsidRPr="00EB397A">
        <w:t>be purchased</w:t>
      </w:r>
      <w:proofErr w:type="gramEnd"/>
      <w:r w:rsidRPr="00EB397A">
        <w:t xml:space="preserve">, the Windows Store supports in-app </w:t>
      </w:r>
      <w:r w:rsidR="0076071D">
        <w:t xml:space="preserve">product </w:t>
      </w:r>
      <w:r w:rsidRPr="00EB397A">
        <w:t>purchases</w:t>
      </w:r>
      <w:r w:rsidR="00A553AB">
        <w:t>, too</w:t>
      </w:r>
      <w:r w:rsidRPr="00EB397A">
        <w:t xml:space="preserve">. For example, a game program could allow users to purchase additional levels of the game as they complete previous levels. In Windows Store parlance, features purchased this way are known as </w:t>
      </w:r>
      <w:r w:rsidRPr="00A553AB">
        <w:rPr>
          <w:i/>
        </w:rPr>
        <w:t>products</w:t>
      </w:r>
      <w:r w:rsidRPr="00EB397A">
        <w:t>, and the Windows Runtime provides t</w:t>
      </w:r>
      <w:r w:rsidR="00A553AB">
        <w:t xml:space="preserve">he APIs you need for </w:t>
      </w:r>
      <w:r w:rsidRPr="00EB397A">
        <w:t xml:space="preserve">product purchases, as well as APIs for determining which products have </w:t>
      </w:r>
      <w:r w:rsidR="00D13985">
        <w:t xml:space="preserve">been purchased, </w:t>
      </w:r>
      <w:r w:rsidR="00A553AB">
        <w:t>the licensing</w:t>
      </w:r>
      <w:r w:rsidRPr="00EB397A">
        <w:t xml:space="preserve"> status of th</w:t>
      </w:r>
      <w:r w:rsidR="00D13985">
        <w:t>ose products</w:t>
      </w:r>
      <w:r w:rsidRPr="00EB397A">
        <w:t>, and more.</w:t>
      </w:r>
    </w:p>
    <w:p w:rsidR="00EF10E3" w:rsidRDefault="00EB397A" w:rsidP="0083547A">
      <w:pPr>
        <w:pStyle w:val="ppBodyText"/>
        <w:numPr>
          <w:ilvl w:val="0"/>
          <w:numId w:val="18"/>
        </w:numPr>
        <w:spacing w:after="200"/>
      </w:pPr>
      <w:r w:rsidRPr="00EB397A">
        <w:t xml:space="preserve">In this exercise, </w:t>
      </w:r>
      <w:proofErr w:type="gramStart"/>
      <w:r>
        <w:t>you’ll</w:t>
      </w:r>
      <w:proofErr w:type="gramEnd"/>
      <w:r>
        <w:t xml:space="preserve"> modify </w:t>
      </w:r>
      <w:proofErr w:type="spellStart"/>
      <w:r>
        <w:t>Contoso</w:t>
      </w:r>
      <w:proofErr w:type="spellEnd"/>
      <w:r>
        <w:t xml:space="preserve"> </w:t>
      </w:r>
      <w:r w:rsidR="00006CFF">
        <w:t xml:space="preserve">Cookbook </w:t>
      </w:r>
      <w:r>
        <w:t xml:space="preserve">so that Italian recipes </w:t>
      </w:r>
      <w:r w:rsidR="00A553AB">
        <w:t xml:space="preserve">are no longer free, but </w:t>
      </w:r>
      <w:r>
        <w:t>must be</w:t>
      </w:r>
      <w:r w:rsidR="00D13985">
        <w:t xml:space="preserve"> purchased</w:t>
      </w:r>
      <w:r>
        <w:t xml:space="preserve">. </w:t>
      </w:r>
      <w:proofErr w:type="gramStart"/>
      <w:r>
        <w:t>You’ll</w:t>
      </w:r>
      <w:proofErr w:type="gramEnd"/>
      <w:r>
        <w:t xml:space="preserve"> add a simple UI for purchasing them </w:t>
      </w:r>
      <w:r w:rsidR="00763673">
        <w:t xml:space="preserve">that relies on </w:t>
      </w:r>
      <w:proofErr w:type="spellStart"/>
      <w:r w:rsidR="00763673">
        <w:t>CurrentAppSimulator</w:t>
      </w:r>
      <w:proofErr w:type="spellEnd"/>
      <w:r w:rsidR="00763673">
        <w:t xml:space="preserve">, </w:t>
      </w:r>
      <w:r>
        <w:t>and logic that</w:t>
      </w:r>
      <w:r w:rsidR="00A553AB">
        <w:t xml:space="preserve"> prevents Italian </w:t>
      </w:r>
      <w:r>
        <w:t>recipes from being shown in full until after a product purchase has been made.</w:t>
      </w:r>
    </w:p>
    <w:p w:rsidR="00551828" w:rsidRDefault="0083547A" w:rsidP="00551828">
      <w:pPr>
        <w:pStyle w:val="ppProcedureStart"/>
      </w:pPr>
      <w:bookmarkStart w:id="12" w:name="_Toc320972608"/>
      <w:r>
        <w:t xml:space="preserve">Task </w:t>
      </w:r>
      <w:proofErr w:type="gramStart"/>
      <w:r>
        <w:t>1</w:t>
      </w:r>
      <w:proofErr w:type="gramEnd"/>
      <w:r w:rsidR="00551828">
        <w:t xml:space="preserve"> – </w:t>
      </w:r>
      <w:r w:rsidR="004B54D8">
        <w:t>Modify the Item-Detail Page</w:t>
      </w:r>
      <w:bookmarkEnd w:id="12"/>
    </w:p>
    <w:p w:rsidR="00551828" w:rsidRPr="00C81266" w:rsidRDefault="00763673" w:rsidP="00551828">
      <w:pPr>
        <w:pStyle w:val="ppNumberList"/>
        <w:numPr>
          <w:ilvl w:val="0"/>
          <w:numId w:val="0"/>
        </w:numPr>
      </w:pPr>
      <w:r>
        <w:t>The first step is</w:t>
      </w:r>
      <w:r w:rsidR="006D4E76">
        <w:t xml:space="preserve"> to add</w:t>
      </w:r>
      <w:r w:rsidR="004B54D8">
        <w:t xml:space="preserve"> a</w:t>
      </w:r>
      <w:r w:rsidR="00D13985">
        <w:t xml:space="preserve"> </w:t>
      </w:r>
      <w:r w:rsidR="00A176AD">
        <w:t xml:space="preserve">data-source class to provide product licensing information. Then </w:t>
      </w:r>
      <w:proofErr w:type="gramStart"/>
      <w:r w:rsidR="00A176AD">
        <w:t>we’ll</w:t>
      </w:r>
      <w:proofErr w:type="gramEnd"/>
      <w:r w:rsidR="00A176AD">
        <w:t xml:space="preserve"> add a purchase button and use data binding to make sure that </w:t>
      </w:r>
      <w:r w:rsidR="003047CF">
        <w:t xml:space="preserve">for Italian recipes, </w:t>
      </w:r>
      <w:r w:rsidR="00A176AD">
        <w:t>either the purchase button or recipe directions are displayed, but not both.</w:t>
      </w:r>
    </w:p>
    <w:p w:rsidR="00AC42B2" w:rsidRDefault="00AC42B2" w:rsidP="00AC42B2">
      <w:pPr>
        <w:pStyle w:val="ppNumberList"/>
      </w:pPr>
      <w:r>
        <w:t xml:space="preserve">Right-click the project’s </w:t>
      </w:r>
      <w:proofErr w:type="spellStart"/>
      <w:r>
        <w:t>DataModel</w:t>
      </w:r>
      <w:proofErr w:type="spellEnd"/>
      <w:r>
        <w:t xml:space="preserve"> folder and use the </w:t>
      </w:r>
      <w:r w:rsidRPr="00793F52">
        <w:rPr>
          <w:b/>
        </w:rPr>
        <w:t xml:space="preserve">Add </w:t>
      </w:r>
      <w:r>
        <w:rPr>
          <w:b/>
        </w:rPr>
        <w:t>- New</w:t>
      </w:r>
      <w:r w:rsidRPr="00793F52">
        <w:rPr>
          <w:b/>
        </w:rPr>
        <w:t xml:space="preserve"> Item</w:t>
      </w:r>
      <w:r>
        <w:t xml:space="preserve"> command to add a new class to the project. Name the file </w:t>
      </w:r>
      <w:proofErr w:type="spellStart"/>
      <w:r>
        <w:t>ProductLicenseDataSource.cs</w:t>
      </w:r>
      <w:proofErr w:type="spellEnd"/>
      <w:r>
        <w:t>.</w:t>
      </w:r>
    </w:p>
    <w:p w:rsidR="00BB2AA5" w:rsidRDefault="00AC42B2" w:rsidP="00AC42B2">
      <w:pPr>
        <w:pStyle w:val="ppNumberList"/>
      </w:pPr>
      <w:r>
        <w:t>Replace the file’s contents with this:</w:t>
      </w:r>
    </w:p>
    <w:p w:rsidR="00AC42B2" w:rsidRDefault="00AC42B2" w:rsidP="00AC42B2">
      <w:pPr>
        <w:pStyle w:val="ppCodeLanguageIndent"/>
      </w:pPr>
      <w:r>
        <w:t>C#</w:t>
      </w:r>
    </w:p>
    <w:p w:rsidR="00AC42B2" w:rsidRDefault="00AC42B2" w:rsidP="00AC42B2">
      <w:pPr>
        <w:pStyle w:val="ppCodeIndent"/>
      </w:pPr>
      <w:r>
        <w:t>using System;</w:t>
      </w:r>
    </w:p>
    <w:p w:rsidR="00AC42B2" w:rsidRDefault="00AC42B2" w:rsidP="00AC42B2">
      <w:pPr>
        <w:pStyle w:val="ppCodeIndent"/>
      </w:pPr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using </w:t>
      </w:r>
      <w:proofErr w:type="spellStart"/>
      <w:r>
        <w:t>System.Threading.Tasks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using </w:t>
      </w:r>
      <w:proofErr w:type="spellStart"/>
      <w:r>
        <w:t>Windows.ApplicationModel.Store</w:t>
      </w:r>
      <w:proofErr w:type="spellEnd"/>
      <w:r>
        <w:t>;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t xml:space="preserve">namespace </w:t>
      </w:r>
      <w:proofErr w:type="spellStart"/>
      <w:r>
        <w:t>ContosoCookbook</w:t>
      </w:r>
      <w:proofErr w:type="spellEnd"/>
    </w:p>
    <w:p w:rsidR="00AC42B2" w:rsidRDefault="00AC42B2" w:rsidP="00AC42B2">
      <w:pPr>
        <w:pStyle w:val="ppCodeIndent"/>
      </w:pPr>
      <w:r>
        <w:t>{</w:t>
      </w:r>
    </w:p>
    <w:p w:rsidR="00AC42B2" w:rsidRDefault="00AC42B2" w:rsidP="00AC42B2">
      <w:pPr>
        <w:pStyle w:val="ppCodeIndent"/>
      </w:pPr>
      <w:r>
        <w:t xml:space="preserve">    class </w:t>
      </w:r>
      <w:proofErr w:type="spellStart"/>
      <w:r>
        <w:t>ProductLicenseDataSource</w:t>
      </w:r>
      <w:proofErr w:type="spellEnd"/>
      <w:r>
        <w:t xml:space="preserve"> : </w:t>
      </w:r>
      <w:proofErr w:type="spellStart"/>
      <w:r>
        <w:t>INotifyPropertyChanged</w:t>
      </w:r>
      <w:proofErr w:type="spellEnd"/>
    </w:p>
    <w:p w:rsidR="00AC42B2" w:rsidRDefault="00AC42B2" w:rsidP="00AC42B2">
      <w:pPr>
        <w:pStyle w:val="ppCodeIndent"/>
      </w:pPr>
      <w:r>
        <w:t xml:space="preserve">    {</w:t>
      </w:r>
    </w:p>
    <w:p w:rsidR="00AC42B2" w:rsidRDefault="00AC42B2" w:rsidP="00AC42B2">
      <w:pPr>
        <w:pStyle w:val="ppCodeIndent"/>
      </w:pPr>
      <w:r>
        <w:t xml:space="preserve">        public event </w:t>
      </w:r>
      <w:proofErr w:type="spellStart"/>
      <w:r>
        <w:t>PropertyChangedEventHandler</w:t>
      </w:r>
      <w:proofErr w:type="spellEnd"/>
      <w:r>
        <w:t xml:space="preserve"> </w:t>
      </w:r>
      <w:proofErr w:type="spellStart"/>
      <w:r>
        <w:t>PropertyChanged</w:t>
      </w:r>
      <w:proofErr w:type="spellEnd"/>
      <w:r>
        <w:t>;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t xml:space="preserve">        private </w:t>
      </w:r>
      <w:proofErr w:type="spellStart"/>
      <w:r>
        <w:t>const</w:t>
      </w:r>
      <w:proofErr w:type="spellEnd"/>
      <w:r>
        <w:t xml:space="preserve"> string _name = "</w:t>
      </w:r>
      <w:proofErr w:type="spellStart"/>
      <w:r>
        <w:t>ItalianRecipes</w:t>
      </w:r>
      <w:proofErr w:type="spellEnd"/>
      <w:r>
        <w:t>";</w:t>
      </w:r>
    </w:p>
    <w:p w:rsidR="00AC42B2" w:rsidRDefault="00AC42B2" w:rsidP="00AC42B2">
      <w:pPr>
        <w:pStyle w:val="ppCodeIndent"/>
      </w:pPr>
      <w:r>
        <w:t xml:space="preserve">        private </w:t>
      </w:r>
      <w:proofErr w:type="spellStart"/>
      <w:r>
        <w:t>bool</w:t>
      </w:r>
      <w:proofErr w:type="spellEnd"/>
      <w:r>
        <w:t xml:space="preserve"> _licensed = false;</w:t>
      </w:r>
    </w:p>
    <w:p w:rsidR="00AC42B2" w:rsidRDefault="00AC42B2" w:rsidP="00AC42B2">
      <w:pPr>
        <w:pStyle w:val="ppCodeIndent"/>
      </w:pPr>
      <w:r>
        <w:t xml:space="preserve">        private string _price;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lastRenderedPageBreak/>
        <w:t xml:space="preserve">        public string </w:t>
      </w:r>
      <w:proofErr w:type="spellStart"/>
      <w:r>
        <w:t>GroupTitle</w:t>
      </w:r>
      <w:proofErr w:type="spellEnd"/>
    </w:p>
    <w:p w:rsidR="00AC42B2" w:rsidRDefault="00AC42B2" w:rsidP="00AC42B2">
      <w:pPr>
        <w:pStyle w:val="ppCodeIndent"/>
      </w:pPr>
      <w:r>
        <w:t xml:space="preserve">        {</w:t>
      </w:r>
    </w:p>
    <w:p w:rsidR="00AC42B2" w:rsidRDefault="00AC42B2" w:rsidP="00AC42B2">
      <w:pPr>
        <w:pStyle w:val="ppCodeIndent"/>
      </w:pPr>
      <w:r>
        <w:t xml:space="preserve">            set</w:t>
      </w:r>
    </w:p>
    <w:p w:rsidR="00AC42B2" w:rsidRDefault="00AC42B2" w:rsidP="00AC42B2">
      <w:pPr>
        <w:pStyle w:val="ppCodeIndent"/>
      </w:pPr>
      <w:r>
        <w:t xml:space="preserve">            {</w:t>
      </w:r>
    </w:p>
    <w:p w:rsidR="00AC42B2" w:rsidRDefault="00AC42B2" w:rsidP="00AC42B2">
      <w:pPr>
        <w:pStyle w:val="ppCodeIndent"/>
      </w:pPr>
      <w:r>
        <w:t xml:space="preserve">                if (value != "Italian")</w:t>
      </w:r>
    </w:p>
    <w:p w:rsidR="00AC42B2" w:rsidRDefault="00AC42B2" w:rsidP="00AC42B2">
      <w:pPr>
        <w:pStyle w:val="ppCodeIndent"/>
      </w:pPr>
      <w:r>
        <w:t xml:space="preserve">                    _licensed = true;</w:t>
      </w:r>
    </w:p>
    <w:p w:rsidR="00AC42B2" w:rsidRDefault="00AC42B2" w:rsidP="00AC42B2">
      <w:pPr>
        <w:pStyle w:val="ppCodeIndent"/>
      </w:pPr>
      <w:r>
        <w:t xml:space="preserve">                else if (CurrentAppSimulator.LicenseInformation.ProductLicenses[_name].IsActive)</w:t>
      </w:r>
    </w:p>
    <w:p w:rsidR="00AC42B2" w:rsidRDefault="00AC42B2" w:rsidP="00AC42B2">
      <w:pPr>
        <w:pStyle w:val="ppCodeIndent"/>
      </w:pPr>
      <w:r>
        <w:t xml:space="preserve">                    _licensed = true;</w:t>
      </w:r>
    </w:p>
    <w:p w:rsidR="00AC42B2" w:rsidRDefault="00AC42B2" w:rsidP="00AC42B2">
      <w:pPr>
        <w:pStyle w:val="ppCodeIndent"/>
      </w:pPr>
      <w:r>
        <w:t xml:space="preserve">                else</w:t>
      </w:r>
    </w:p>
    <w:p w:rsidR="00AC42B2" w:rsidRDefault="00AC42B2" w:rsidP="00AC42B2">
      <w:pPr>
        <w:pStyle w:val="ppCodeIndent"/>
      </w:pPr>
      <w:r>
        <w:t xml:space="preserve">                {</w:t>
      </w:r>
    </w:p>
    <w:p w:rsidR="00AC42B2" w:rsidRDefault="00AC42B2" w:rsidP="00AC42B2">
      <w:pPr>
        <w:pStyle w:val="ppCodeIndent"/>
      </w:pPr>
      <w:r>
        <w:t xml:space="preserve">                    </w:t>
      </w:r>
      <w:proofErr w:type="spellStart"/>
      <w:r>
        <w:t>CurrentAppSimulator.LicenseInformation.LicenseChanged</w:t>
      </w:r>
      <w:proofErr w:type="spellEnd"/>
      <w:r>
        <w:t xml:space="preserve"> += </w:t>
      </w:r>
      <w:proofErr w:type="spellStart"/>
      <w:r>
        <w:t>OnLicenseChanged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                    </w:t>
      </w:r>
      <w:proofErr w:type="spellStart"/>
      <w:r>
        <w:t>GetListingInformationAsync</w:t>
      </w:r>
      <w:proofErr w:type="spellEnd"/>
      <w:r>
        <w:t>();</w:t>
      </w:r>
    </w:p>
    <w:p w:rsidR="00AC42B2" w:rsidRDefault="00AC42B2" w:rsidP="00AC42B2">
      <w:pPr>
        <w:pStyle w:val="ppCodeIndent"/>
      </w:pPr>
      <w:r>
        <w:t xml:space="preserve">                }</w:t>
      </w:r>
    </w:p>
    <w:p w:rsidR="00AC42B2" w:rsidRDefault="00AC42B2" w:rsidP="00AC42B2">
      <w:pPr>
        <w:pStyle w:val="ppCodeIndent"/>
      </w:pPr>
      <w:r>
        <w:t xml:space="preserve">            }</w:t>
      </w:r>
    </w:p>
    <w:p w:rsidR="00AC42B2" w:rsidRDefault="00AC42B2" w:rsidP="00AC42B2">
      <w:pPr>
        <w:pStyle w:val="ppCodeIndent"/>
      </w:pPr>
      <w:r>
        <w:t xml:space="preserve">        }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t xml:space="preserve">        private </w:t>
      </w:r>
      <w:proofErr w:type="spellStart"/>
      <w:r>
        <w:t>async</w:t>
      </w:r>
      <w:proofErr w:type="spellEnd"/>
      <w:r>
        <w:t xml:space="preserve"> void </w:t>
      </w:r>
      <w:proofErr w:type="spellStart"/>
      <w:r>
        <w:t>GetListingInformationAsync</w:t>
      </w:r>
      <w:proofErr w:type="spellEnd"/>
      <w:r>
        <w:t>()</w:t>
      </w:r>
    </w:p>
    <w:p w:rsidR="00AC42B2" w:rsidRDefault="00AC42B2" w:rsidP="00AC42B2">
      <w:pPr>
        <w:pStyle w:val="ppCodeIndent"/>
      </w:pPr>
      <w:r>
        <w:t xml:space="preserve">        {</w:t>
      </w:r>
    </w:p>
    <w:p w:rsidR="00AC42B2" w:rsidRDefault="00AC42B2" w:rsidP="00AC42B2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listing = await </w:t>
      </w:r>
      <w:proofErr w:type="spellStart"/>
      <w:r>
        <w:t>CurrentAppSimulator.LoadListingInformationAsync</w:t>
      </w:r>
      <w:proofErr w:type="spellEnd"/>
      <w:r>
        <w:t>();</w:t>
      </w:r>
    </w:p>
    <w:p w:rsidR="00AC42B2" w:rsidRDefault="00AC42B2" w:rsidP="00AC42B2">
      <w:pPr>
        <w:pStyle w:val="ppCodeIndent"/>
      </w:pPr>
      <w:r>
        <w:t xml:space="preserve">            _price = </w:t>
      </w:r>
      <w:proofErr w:type="spellStart"/>
      <w:r>
        <w:t>listing.ProductListings</w:t>
      </w:r>
      <w:proofErr w:type="spellEnd"/>
      <w:r>
        <w:t>[_name].</w:t>
      </w:r>
      <w:proofErr w:type="spellStart"/>
      <w:r>
        <w:t>FormattedPrice</w:t>
      </w:r>
      <w:proofErr w:type="spellEnd"/>
      <w:r>
        <w:t>;</w:t>
      </w:r>
    </w:p>
    <w:p w:rsidR="00AC42B2" w:rsidRDefault="00AC42B2" w:rsidP="00AC42B2">
      <w:pPr>
        <w:pStyle w:val="ppCodeIndent"/>
      </w:pPr>
      <w:r>
        <w:t xml:space="preserve">        }</w:t>
      </w:r>
    </w:p>
    <w:p w:rsidR="00AC42B2" w:rsidRDefault="00AC42B2" w:rsidP="00AC42B2">
      <w:pPr>
        <w:pStyle w:val="ppCodeIndent"/>
      </w:pPr>
      <w:r>
        <w:t xml:space="preserve">        </w:t>
      </w:r>
    </w:p>
    <w:p w:rsidR="00AC42B2" w:rsidRDefault="00AC42B2" w:rsidP="00AC42B2">
      <w:pPr>
        <w:pStyle w:val="ppCodeIndent"/>
      </w:pPr>
      <w:r>
        <w:t xml:space="preserve">        private void </w:t>
      </w:r>
      <w:proofErr w:type="spellStart"/>
      <w:r>
        <w:t>OnLicenseChanged</w:t>
      </w:r>
      <w:proofErr w:type="spellEnd"/>
      <w:r>
        <w:t>()</w:t>
      </w:r>
    </w:p>
    <w:p w:rsidR="00AC42B2" w:rsidRDefault="00AC42B2" w:rsidP="00AC42B2">
      <w:pPr>
        <w:pStyle w:val="ppCodeIndent"/>
      </w:pPr>
      <w:r>
        <w:t xml:space="preserve">        {</w:t>
      </w:r>
    </w:p>
    <w:p w:rsidR="00AC42B2" w:rsidRDefault="00AC42B2" w:rsidP="00AC42B2">
      <w:pPr>
        <w:pStyle w:val="ppCodeIndent"/>
      </w:pPr>
      <w:r>
        <w:t xml:space="preserve">            if (CurrentAppSimulator.LicenseInformation.ProductLicenses[_name].IsActive)</w:t>
      </w:r>
    </w:p>
    <w:p w:rsidR="00AC42B2" w:rsidRDefault="00AC42B2" w:rsidP="00AC42B2">
      <w:pPr>
        <w:pStyle w:val="ppCodeIndent"/>
      </w:pPr>
      <w:r>
        <w:t xml:space="preserve">            {</w:t>
      </w:r>
    </w:p>
    <w:p w:rsidR="00AC42B2" w:rsidRDefault="00AC42B2" w:rsidP="00AC42B2">
      <w:pPr>
        <w:pStyle w:val="ppCodeIndent"/>
      </w:pPr>
      <w:r>
        <w:t xml:space="preserve">                _licensed = true;</w:t>
      </w:r>
    </w:p>
    <w:p w:rsidR="00AC42B2" w:rsidRDefault="00AC42B2" w:rsidP="00AC42B2">
      <w:pPr>
        <w:pStyle w:val="ppCodeIndent"/>
      </w:pPr>
      <w:r>
        <w:t xml:space="preserve">                </w:t>
      </w:r>
      <w:proofErr w:type="spellStart"/>
      <w:r>
        <w:t>CurrentAppSimulator.LicenseInformation.LicenseChanged</w:t>
      </w:r>
      <w:proofErr w:type="spellEnd"/>
      <w:r>
        <w:t xml:space="preserve"> -= </w:t>
      </w:r>
      <w:proofErr w:type="spellStart"/>
      <w:r>
        <w:t>OnLicenseChanged</w:t>
      </w:r>
      <w:proofErr w:type="spellEnd"/>
      <w:r>
        <w:t>;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t xml:space="preserve">                if (</w:t>
      </w:r>
      <w:proofErr w:type="spellStart"/>
      <w:r>
        <w:t>PropertyChanged</w:t>
      </w:r>
      <w:proofErr w:type="spellEnd"/>
      <w:r>
        <w:t xml:space="preserve"> != null)</w:t>
      </w:r>
    </w:p>
    <w:p w:rsidR="00AC42B2" w:rsidRDefault="00AC42B2" w:rsidP="00AC42B2">
      <w:pPr>
        <w:pStyle w:val="ppCodeIndent"/>
      </w:pPr>
      <w:r>
        <w:t xml:space="preserve">                {</w:t>
      </w:r>
    </w:p>
    <w:p w:rsidR="00AC42B2" w:rsidRDefault="00AC42B2" w:rsidP="00AC42B2">
      <w:pPr>
        <w:pStyle w:val="ppCodeIndent"/>
      </w:pPr>
      <w:r>
        <w:t xml:space="preserve">                    </w:t>
      </w:r>
      <w:proofErr w:type="spellStart"/>
      <w:r>
        <w:t>PropertyChanged</w:t>
      </w:r>
      <w:proofErr w:type="spellEnd"/>
      <w:r>
        <w:t xml:space="preserve">(this, new </w:t>
      </w:r>
      <w:proofErr w:type="spellStart"/>
      <w:r>
        <w:t>PropertyChangedEventArgs</w:t>
      </w:r>
      <w:proofErr w:type="spellEnd"/>
      <w:r>
        <w:t>("</w:t>
      </w:r>
      <w:proofErr w:type="spellStart"/>
      <w:r>
        <w:t>IsLicensed</w:t>
      </w:r>
      <w:proofErr w:type="spellEnd"/>
      <w:r>
        <w:t>"));</w:t>
      </w:r>
    </w:p>
    <w:p w:rsidR="00AC42B2" w:rsidRDefault="00AC42B2" w:rsidP="00AC42B2">
      <w:pPr>
        <w:pStyle w:val="ppCodeIndent"/>
      </w:pPr>
      <w:r>
        <w:t xml:space="preserve">                    </w:t>
      </w:r>
      <w:proofErr w:type="spellStart"/>
      <w:r>
        <w:t>PropertyChanged</w:t>
      </w:r>
      <w:proofErr w:type="spellEnd"/>
      <w:r>
        <w:t xml:space="preserve">(this, new </w:t>
      </w:r>
      <w:proofErr w:type="spellStart"/>
      <w:r>
        <w:t>PropertyChangedEventArgs</w:t>
      </w:r>
      <w:proofErr w:type="spellEnd"/>
      <w:r>
        <w:t>("</w:t>
      </w:r>
      <w:proofErr w:type="spellStart"/>
      <w:r>
        <w:t>IsTrial</w:t>
      </w:r>
      <w:proofErr w:type="spellEnd"/>
      <w:r>
        <w:t>"));</w:t>
      </w:r>
    </w:p>
    <w:p w:rsidR="00AC42B2" w:rsidRDefault="00AC42B2" w:rsidP="00AC42B2">
      <w:pPr>
        <w:pStyle w:val="ppCodeIndent"/>
      </w:pPr>
      <w:r>
        <w:t xml:space="preserve">                }</w:t>
      </w:r>
    </w:p>
    <w:p w:rsidR="00AC42B2" w:rsidRDefault="00AC42B2" w:rsidP="00AC42B2">
      <w:pPr>
        <w:pStyle w:val="ppCodeIndent"/>
      </w:pPr>
      <w:r>
        <w:t xml:space="preserve">            }</w:t>
      </w:r>
    </w:p>
    <w:p w:rsidR="00AC42B2" w:rsidRDefault="00AC42B2" w:rsidP="00AC42B2">
      <w:pPr>
        <w:pStyle w:val="ppCodeIndent"/>
      </w:pPr>
      <w:r>
        <w:t xml:space="preserve">        }</w:t>
      </w:r>
    </w:p>
    <w:p w:rsidR="00AC42B2" w:rsidRDefault="00AC42B2" w:rsidP="00AC42B2">
      <w:pPr>
        <w:pStyle w:val="ppCodeIndent"/>
      </w:pPr>
      <w:r>
        <w:t xml:space="preserve">        </w:t>
      </w:r>
    </w:p>
    <w:p w:rsidR="00AC42B2" w:rsidRDefault="00AC42B2" w:rsidP="00AC42B2">
      <w:pPr>
        <w:pStyle w:val="ppCodeIndent"/>
      </w:pPr>
      <w:r>
        <w:t xml:space="preserve">        public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IsLicensed</w:t>
      </w:r>
      <w:proofErr w:type="spellEnd"/>
    </w:p>
    <w:p w:rsidR="00AC42B2" w:rsidRDefault="00AC42B2" w:rsidP="00AC42B2">
      <w:pPr>
        <w:pStyle w:val="ppCodeIndent"/>
      </w:pPr>
      <w:r>
        <w:t xml:space="preserve">        {</w:t>
      </w:r>
    </w:p>
    <w:p w:rsidR="00AC42B2" w:rsidRDefault="00AC42B2" w:rsidP="00AC42B2">
      <w:pPr>
        <w:pStyle w:val="ppCodeIndent"/>
      </w:pPr>
      <w:r>
        <w:t xml:space="preserve">            get { return _licensed; }</w:t>
      </w:r>
    </w:p>
    <w:p w:rsidR="00AC42B2" w:rsidRDefault="00AC42B2" w:rsidP="00AC42B2">
      <w:pPr>
        <w:pStyle w:val="ppCodeIndent"/>
      </w:pPr>
      <w:r>
        <w:t xml:space="preserve">        }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lastRenderedPageBreak/>
        <w:t xml:space="preserve">        public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IsTrial</w:t>
      </w:r>
      <w:proofErr w:type="spellEnd"/>
    </w:p>
    <w:p w:rsidR="00AC42B2" w:rsidRDefault="00AC42B2" w:rsidP="00AC42B2">
      <w:pPr>
        <w:pStyle w:val="ppCodeIndent"/>
      </w:pPr>
      <w:r>
        <w:t xml:space="preserve">        {</w:t>
      </w:r>
    </w:p>
    <w:p w:rsidR="00AC42B2" w:rsidRDefault="00AC42B2" w:rsidP="00AC42B2">
      <w:pPr>
        <w:pStyle w:val="ppCodeIndent"/>
      </w:pPr>
      <w:r>
        <w:t xml:space="preserve">            get { return !_licensed; }</w:t>
      </w:r>
    </w:p>
    <w:p w:rsidR="00AC42B2" w:rsidRDefault="00AC42B2" w:rsidP="00AC42B2">
      <w:pPr>
        <w:pStyle w:val="ppCodeIndent"/>
      </w:pPr>
      <w:r>
        <w:t xml:space="preserve">        }</w:t>
      </w:r>
    </w:p>
    <w:p w:rsidR="00AC42B2" w:rsidRDefault="00AC42B2" w:rsidP="00AC42B2">
      <w:pPr>
        <w:pStyle w:val="ppCodeIndent"/>
      </w:pPr>
    </w:p>
    <w:p w:rsidR="00AC42B2" w:rsidRDefault="00AC42B2" w:rsidP="00AC42B2">
      <w:pPr>
        <w:pStyle w:val="ppCodeIndent"/>
      </w:pPr>
      <w:r>
        <w:t xml:space="preserve">        public string </w:t>
      </w:r>
      <w:proofErr w:type="spellStart"/>
      <w:r>
        <w:t>FormattedPrice</w:t>
      </w:r>
      <w:proofErr w:type="spellEnd"/>
    </w:p>
    <w:p w:rsidR="00AC42B2" w:rsidRDefault="00AC42B2" w:rsidP="00AC42B2">
      <w:pPr>
        <w:pStyle w:val="ppCodeIndent"/>
      </w:pPr>
      <w:r>
        <w:t xml:space="preserve">        {</w:t>
      </w:r>
    </w:p>
    <w:p w:rsidR="00AC42B2" w:rsidRDefault="00AC42B2" w:rsidP="00AC42B2">
      <w:pPr>
        <w:pStyle w:val="ppCodeIndent"/>
      </w:pPr>
      <w:r>
        <w:t xml:space="preserve">            get</w:t>
      </w:r>
    </w:p>
    <w:p w:rsidR="00AC42B2" w:rsidRDefault="00AC42B2" w:rsidP="00AC42B2">
      <w:pPr>
        <w:pStyle w:val="ppCodeIndent"/>
      </w:pPr>
      <w:r>
        <w:t xml:space="preserve">            {</w:t>
      </w:r>
    </w:p>
    <w:p w:rsidR="00AC42B2" w:rsidRDefault="00AC42B2" w:rsidP="00AC42B2">
      <w:pPr>
        <w:pStyle w:val="ppCodeIndent"/>
      </w:pPr>
      <w:r>
        <w:t xml:space="preserve">                if (!</w:t>
      </w:r>
      <w:proofErr w:type="spellStart"/>
      <w:r>
        <w:t>String.IsNullOrEmpty</w:t>
      </w:r>
      <w:proofErr w:type="spellEnd"/>
      <w:r>
        <w:t>(_price))</w:t>
      </w:r>
    </w:p>
    <w:p w:rsidR="00AC42B2" w:rsidRDefault="00AC42B2" w:rsidP="00AC42B2">
      <w:pPr>
        <w:pStyle w:val="ppCodeIndent"/>
      </w:pPr>
      <w:r>
        <w:t xml:space="preserve">                    return "Purchase Italian Recipes for " + _price;</w:t>
      </w:r>
    </w:p>
    <w:p w:rsidR="00AC42B2" w:rsidRDefault="00AC42B2" w:rsidP="00AC42B2">
      <w:pPr>
        <w:pStyle w:val="ppCodeIndent"/>
      </w:pPr>
      <w:r>
        <w:t xml:space="preserve">                else</w:t>
      </w:r>
    </w:p>
    <w:p w:rsidR="00AC42B2" w:rsidRDefault="00AC42B2" w:rsidP="00AC42B2">
      <w:pPr>
        <w:pStyle w:val="ppCodeIndent"/>
      </w:pPr>
      <w:r>
        <w:t xml:space="preserve">                    return "Purchase Italian Recipes";</w:t>
      </w:r>
    </w:p>
    <w:p w:rsidR="00AC42B2" w:rsidRDefault="00AC42B2" w:rsidP="00AC42B2">
      <w:pPr>
        <w:pStyle w:val="ppCodeIndent"/>
      </w:pPr>
      <w:r>
        <w:t xml:space="preserve">            }</w:t>
      </w:r>
    </w:p>
    <w:p w:rsidR="00AC42B2" w:rsidRDefault="00AC42B2" w:rsidP="00AC42B2">
      <w:pPr>
        <w:pStyle w:val="ppCodeIndent"/>
      </w:pPr>
      <w:r>
        <w:t xml:space="preserve">        }</w:t>
      </w:r>
    </w:p>
    <w:p w:rsidR="00AC42B2" w:rsidRDefault="00AC42B2" w:rsidP="00AC42B2">
      <w:pPr>
        <w:pStyle w:val="ppCodeIndent"/>
      </w:pPr>
      <w:r>
        <w:t xml:space="preserve">    }</w:t>
      </w:r>
    </w:p>
    <w:p w:rsidR="00AC42B2" w:rsidRPr="00AC42B2" w:rsidRDefault="00AC42B2" w:rsidP="00AC42B2">
      <w:pPr>
        <w:pStyle w:val="ppCodeIndent"/>
      </w:pPr>
      <w:r>
        <w:t>}</w:t>
      </w:r>
    </w:p>
    <w:p w:rsidR="00BB2AA5" w:rsidRPr="00A82A5E" w:rsidRDefault="00A82A5E" w:rsidP="00A82A5E">
      <w:pPr>
        <w:pStyle w:val="ppNoteIndent"/>
        <w:rPr>
          <w:b/>
        </w:rPr>
      </w:pPr>
      <w:r w:rsidRPr="00A82A5E">
        <w:rPr>
          <w:b/>
        </w:rPr>
        <w:t xml:space="preserve">Note: </w:t>
      </w:r>
      <w:proofErr w:type="spellStart"/>
      <w:r>
        <w:t>ProductLicenseDataSource</w:t>
      </w:r>
      <w:proofErr w:type="spellEnd"/>
      <w:r>
        <w:t xml:space="preserve"> is similar to the </w:t>
      </w:r>
      <w:proofErr w:type="spellStart"/>
      <w:r>
        <w:t>AppLicenseDataSource</w:t>
      </w:r>
      <w:proofErr w:type="spellEnd"/>
      <w:r>
        <w:t xml:space="preserve"> class you added earlier. Whereas </w:t>
      </w:r>
      <w:proofErr w:type="spellStart"/>
      <w:r>
        <w:t>AppLicenseDataSource</w:t>
      </w:r>
      <w:proofErr w:type="spellEnd"/>
      <w:r>
        <w:t xml:space="preserve"> encapsulates data regarding the licensing state of the app, </w:t>
      </w:r>
      <w:proofErr w:type="spellStart"/>
      <w:r>
        <w:t>ProductLicenseDataSource</w:t>
      </w:r>
      <w:proofErr w:type="spellEnd"/>
      <w:r>
        <w:t xml:space="preserve"> encapsulates information regarding the state of the product named “</w:t>
      </w:r>
      <w:proofErr w:type="spellStart"/>
      <w:r>
        <w:t>ItalianRecipes</w:t>
      </w:r>
      <w:proofErr w:type="spellEnd"/>
      <w:r>
        <w:t xml:space="preserve">.” That product </w:t>
      </w:r>
      <w:proofErr w:type="gramStart"/>
      <w:r>
        <w:t>is defined</w:t>
      </w:r>
      <w:proofErr w:type="gramEnd"/>
      <w:r>
        <w:t xml:space="preserve"> in license.xml.</w:t>
      </w:r>
    </w:p>
    <w:p w:rsidR="00BB2AA5" w:rsidRDefault="004A5363" w:rsidP="00A20EA5">
      <w:pPr>
        <w:pStyle w:val="ppNumberList"/>
      </w:pPr>
      <w:r>
        <w:t xml:space="preserve">Open </w:t>
      </w:r>
      <w:proofErr w:type="spellStart"/>
      <w:r>
        <w:t>ItemDetailPage.xaml</w:t>
      </w:r>
      <w:proofErr w:type="spellEnd"/>
      <w:r>
        <w:t xml:space="preserve"> and add the following statements to the </w:t>
      </w:r>
      <w:r w:rsidR="00A20EA5" w:rsidRPr="00A20EA5">
        <w:t>&lt;</w:t>
      </w:r>
      <w:proofErr w:type="spellStart"/>
      <w:r w:rsidR="00A20EA5" w:rsidRPr="00A20EA5">
        <w:t>Page.Resources</w:t>
      </w:r>
      <w:proofErr w:type="spellEnd"/>
      <w:r w:rsidR="00A20EA5" w:rsidRPr="00A20EA5">
        <w:t>&gt;</w:t>
      </w:r>
      <w:r>
        <w:t xml:space="preserve"> section:</w:t>
      </w:r>
    </w:p>
    <w:p w:rsidR="004A5363" w:rsidRDefault="004A5363" w:rsidP="004A5363">
      <w:pPr>
        <w:pStyle w:val="ppCodeLanguageIndent"/>
      </w:pPr>
      <w:r>
        <w:t>XAML</w:t>
      </w:r>
    </w:p>
    <w:p w:rsidR="004A5363" w:rsidRDefault="004A5363" w:rsidP="004A5363">
      <w:pPr>
        <w:pStyle w:val="ppCodeIndent"/>
      </w:pPr>
      <w:r>
        <w:t>&lt;</w:t>
      </w:r>
      <w:proofErr w:type="spellStart"/>
      <w:r>
        <w:t>local:ProductLicenseDataSource</w:t>
      </w:r>
      <w:proofErr w:type="spellEnd"/>
      <w:r>
        <w:t xml:space="preserve"> x:Key="License" /&gt;</w:t>
      </w:r>
    </w:p>
    <w:p w:rsidR="00D04878" w:rsidRPr="004A5363" w:rsidRDefault="00D04878" w:rsidP="00815B5E">
      <w:pPr>
        <w:pStyle w:val="ppCodeIndent"/>
        <w:numPr>
          <w:ilvl w:val="0"/>
          <w:numId w:val="0"/>
        </w:numPr>
        <w:ind w:left="720"/>
      </w:pPr>
      <w:r w:rsidRPr="00C56E44">
        <w:t>&lt;</w:t>
      </w:r>
      <w:proofErr w:type="spellStart"/>
      <w:r w:rsidRPr="00C56E44">
        <w:t>common</w:t>
      </w:r>
      <w:proofErr w:type="gramStart"/>
      <w:r w:rsidRPr="00C56E44">
        <w:t>:BooleanToVisibilityConverter</w:t>
      </w:r>
      <w:proofErr w:type="spellEnd"/>
      <w:proofErr w:type="gramEnd"/>
      <w:r w:rsidRPr="00C56E44">
        <w:t xml:space="preserve"> x:Key="BooleanToVisibilityConverter"/&gt;</w:t>
      </w:r>
    </w:p>
    <w:p w:rsidR="00BB2AA5" w:rsidRDefault="00E4161B" w:rsidP="00551828">
      <w:pPr>
        <w:pStyle w:val="ppNumberList"/>
      </w:pPr>
      <w:r>
        <w:t>Find the two</w:t>
      </w:r>
      <w:r w:rsidR="003C4AB1">
        <w:t xml:space="preserve"> </w:t>
      </w:r>
      <w:proofErr w:type="spellStart"/>
      <w:r w:rsidR="003C4AB1">
        <w:t>TextBlocks</w:t>
      </w:r>
      <w:proofErr w:type="spellEnd"/>
      <w:r w:rsidR="003C4AB1">
        <w:t xml:space="preserve"> whose Text property is “{Bindin</w:t>
      </w:r>
      <w:r>
        <w:t>g Directions}”. (There are two</w:t>
      </w:r>
      <w:r w:rsidR="003C4AB1">
        <w:t xml:space="preserve"> of them because </w:t>
      </w:r>
      <w:proofErr w:type="gramStart"/>
      <w:r w:rsidR="003C4AB1">
        <w:t>there’s</w:t>
      </w:r>
      <w:proofErr w:type="gramEnd"/>
      <w:r w:rsidR="003C4AB1">
        <w:t xml:space="preserve"> one for each of three different view states.) Replace each </w:t>
      </w:r>
      <w:proofErr w:type="spellStart"/>
      <w:r w:rsidR="003C4AB1">
        <w:t>TextBlock</w:t>
      </w:r>
      <w:proofErr w:type="spellEnd"/>
      <w:r w:rsidR="003C4AB1">
        <w:t xml:space="preserve"> with the following statements:</w:t>
      </w:r>
    </w:p>
    <w:p w:rsidR="003C4AB1" w:rsidRDefault="003C4AB1" w:rsidP="003C4AB1">
      <w:pPr>
        <w:pStyle w:val="ppCodeLanguageIndent"/>
      </w:pPr>
      <w:r>
        <w:t>XAML</w:t>
      </w:r>
    </w:p>
    <w:p w:rsidR="003C4AB1" w:rsidRDefault="003C4AB1" w:rsidP="003C4AB1">
      <w:pPr>
        <w:pStyle w:val="ppCodeIndent"/>
      </w:pPr>
      <w:r>
        <w:t>&lt;</w:t>
      </w:r>
      <w:proofErr w:type="spellStart"/>
      <w:r>
        <w:t>TextBlock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 xml:space="preserve">="20" </w:t>
      </w:r>
      <w:proofErr w:type="spellStart"/>
      <w:r>
        <w:t>FontWeight</w:t>
      </w:r>
      <w:proofErr w:type="spellEnd"/>
      <w:r>
        <w:t xml:space="preserve">="Light" Text="{Binding Directions}" </w:t>
      </w:r>
      <w:proofErr w:type="spellStart"/>
      <w:r>
        <w:t>TextWrapping</w:t>
      </w:r>
      <w:proofErr w:type="spellEnd"/>
      <w:r>
        <w:t xml:space="preserve">="Wrap" Visibility="{Binding </w:t>
      </w:r>
      <w:proofErr w:type="spellStart"/>
      <w:r>
        <w:t>IsLicensed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License}, Conv</w:t>
      </w:r>
      <w:r w:rsidR="00D027D3">
        <w:t>erter={</w:t>
      </w:r>
      <w:proofErr w:type="spellStart"/>
      <w:r w:rsidR="00D027D3">
        <w:t>StaticResource</w:t>
      </w:r>
      <w:proofErr w:type="spellEnd"/>
      <w:r w:rsidR="00D027D3">
        <w:t xml:space="preserve"> </w:t>
      </w:r>
      <w:proofErr w:type="spellStart"/>
      <w:r w:rsidR="00D027D3" w:rsidRPr="00C56E44">
        <w:t>BooleanToVisibilityConverter</w:t>
      </w:r>
      <w:proofErr w:type="spellEnd"/>
      <w:r w:rsidR="00D027D3">
        <w:t xml:space="preserve"> </w:t>
      </w:r>
      <w:r>
        <w:t>}}" /&gt;</w:t>
      </w:r>
    </w:p>
    <w:p w:rsidR="003C4AB1" w:rsidRDefault="003C4AB1" w:rsidP="003C4AB1">
      <w:pPr>
        <w:pStyle w:val="ppCodeIndent"/>
      </w:pPr>
      <w:r>
        <w:t>&lt;Button Width="225" Height="120" Background="#30ffffff" Click="</w:t>
      </w:r>
      <w:proofErr w:type="spellStart"/>
      <w:r>
        <w:t>OnPurchaseProduct</w:t>
      </w:r>
      <w:proofErr w:type="spellEnd"/>
      <w:r>
        <w:t xml:space="preserve">" Visibility="{Binding </w:t>
      </w:r>
      <w:proofErr w:type="spellStart"/>
      <w:r>
        <w:t>IsTrial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License}, Conv</w:t>
      </w:r>
      <w:r w:rsidR="00D027D3">
        <w:t>erter={</w:t>
      </w:r>
      <w:proofErr w:type="spellStart"/>
      <w:r w:rsidR="00D027D3">
        <w:t>StaticResource</w:t>
      </w:r>
      <w:proofErr w:type="spellEnd"/>
      <w:r w:rsidR="00D027D3">
        <w:t xml:space="preserve"> </w:t>
      </w:r>
      <w:proofErr w:type="spellStart"/>
      <w:r w:rsidR="00D027D3" w:rsidRPr="00C56E44">
        <w:t>BooleanToVisibilityConverter</w:t>
      </w:r>
      <w:proofErr w:type="spellEnd"/>
      <w:r w:rsidR="00D027D3">
        <w:t xml:space="preserve"> </w:t>
      </w:r>
      <w:r>
        <w:t>}}"&gt;</w:t>
      </w:r>
    </w:p>
    <w:p w:rsidR="003C4AB1" w:rsidRDefault="003C4AB1" w:rsidP="003C4AB1">
      <w:pPr>
        <w:pStyle w:val="ppCodeIndent"/>
      </w:pPr>
      <w:r>
        <w:t xml:space="preserve">    &lt;</w:t>
      </w:r>
      <w:proofErr w:type="spellStart"/>
      <w:r>
        <w:t>Button.Content</w:t>
      </w:r>
      <w:proofErr w:type="spellEnd"/>
      <w:r>
        <w:t>&gt;</w:t>
      </w:r>
    </w:p>
    <w:p w:rsidR="003C4AB1" w:rsidRDefault="003C4AB1" w:rsidP="003C4AB1">
      <w:pPr>
        <w:pStyle w:val="ppCodeIndent"/>
      </w:pPr>
      <w:r>
        <w:t xml:space="preserve">        &lt;</w:t>
      </w:r>
      <w:proofErr w:type="spellStart"/>
      <w:r>
        <w:t>TextBlock</w:t>
      </w:r>
      <w:proofErr w:type="spellEnd"/>
      <w:r>
        <w:t xml:space="preserve"> Text="{Binding </w:t>
      </w:r>
      <w:proofErr w:type="spellStart"/>
      <w:r>
        <w:t>FormattedPrice</w:t>
      </w:r>
      <w:proofErr w:type="spellEnd"/>
      <w:r>
        <w:t>, Source={</w:t>
      </w:r>
      <w:proofErr w:type="spellStart"/>
      <w:r>
        <w:t>StaticResource</w:t>
      </w:r>
      <w:proofErr w:type="spellEnd"/>
      <w:r>
        <w:t xml:space="preserve"> License}}" </w:t>
      </w:r>
      <w:proofErr w:type="spellStart"/>
      <w:r>
        <w:t>TextWrapping</w:t>
      </w:r>
      <w:proofErr w:type="spellEnd"/>
      <w:r>
        <w:t xml:space="preserve">="Wrap" </w:t>
      </w:r>
      <w:proofErr w:type="spellStart"/>
      <w:r>
        <w:t>TextAlignment</w:t>
      </w:r>
      <w:proofErr w:type="spellEnd"/>
      <w:r>
        <w:t>="Center" /&gt;</w:t>
      </w:r>
    </w:p>
    <w:p w:rsidR="003C4AB1" w:rsidRDefault="003C4AB1" w:rsidP="003C4AB1">
      <w:pPr>
        <w:pStyle w:val="ppCodeIndent"/>
      </w:pPr>
      <w:r>
        <w:t xml:space="preserve">    &lt;/</w:t>
      </w:r>
      <w:proofErr w:type="spellStart"/>
      <w:r>
        <w:t>Button.Content</w:t>
      </w:r>
      <w:proofErr w:type="spellEnd"/>
      <w:r>
        <w:t>&gt;</w:t>
      </w:r>
    </w:p>
    <w:p w:rsidR="003C4AB1" w:rsidRPr="003C4AB1" w:rsidRDefault="003C4AB1" w:rsidP="003C4AB1">
      <w:pPr>
        <w:pStyle w:val="ppCodeIndent"/>
      </w:pPr>
      <w:r>
        <w:t>&lt;/Button&gt;</w:t>
      </w:r>
    </w:p>
    <w:p w:rsidR="00C17CCC" w:rsidRDefault="003047CF" w:rsidP="00551828">
      <w:pPr>
        <w:pStyle w:val="ppNumberList"/>
      </w:pPr>
      <w:r>
        <w:t xml:space="preserve">Open </w:t>
      </w:r>
      <w:proofErr w:type="spellStart"/>
      <w:r>
        <w:t>ItemDetailPage.xaml.cs</w:t>
      </w:r>
      <w:proofErr w:type="spellEnd"/>
      <w:r>
        <w:t xml:space="preserve"> and add the following </w:t>
      </w:r>
      <w:r w:rsidR="00C17CCC">
        <w:t>using statement at the top of the file:</w:t>
      </w:r>
    </w:p>
    <w:p w:rsidR="00C17CCC" w:rsidRDefault="00C17CCC" w:rsidP="00C17CCC">
      <w:pPr>
        <w:pStyle w:val="ppCodeLanguageIndent"/>
      </w:pPr>
      <w:r>
        <w:t>C#</w:t>
      </w:r>
    </w:p>
    <w:p w:rsidR="00C17CCC" w:rsidRPr="00C17CCC" w:rsidRDefault="00C17CCC" w:rsidP="00C17CCC">
      <w:pPr>
        <w:pStyle w:val="ppCodeIndent"/>
      </w:pPr>
      <w:r w:rsidRPr="00C17CCC">
        <w:lastRenderedPageBreak/>
        <w:t xml:space="preserve">using </w:t>
      </w:r>
      <w:proofErr w:type="spellStart"/>
      <w:r w:rsidRPr="00C17CCC">
        <w:t>Windows.ApplicationModel.Store</w:t>
      </w:r>
      <w:proofErr w:type="spellEnd"/>
      <w:r w:rsidRPr="00C17CCC">
        <w:t>;</w:t>
      </w:r>
    </w:p>
    <w:p w:rsidR="003047CF" w:rsidRDefault="00A73108" w:rsidP="00A20EA5">
      <w:pPr>
        <w:pStyle w:val="ppNumberList"/>
      </w:pPr>
      <w:r>
        <w:t xml:space="preserve">Add the following </w:t>
      </w:r>
      <w:r w:rsidR="003047CF">
        <w:t xml:space="preserve">statements to the end of the </w:t>
      </w:r>
      <w:proofErr w:type="spellStart"/>
      <w:r w:rsidR="00A20EA5" w:rsidRPr="00A20EA5">
        <w:t>LoadState</w:t>
      </w:r>
      <w:proofErr w:type="spellEnd"/>
      <w:r w:rsidR="00A20EA5">
        <w:rPr>
          <w:rFonts w:hint="eastAsia"/>
          <w:lang w:eastAsia="ko-KR"/>
        </w:rPr>
        <w:t xml:space="preserve"> </w:t>
      </w:r>
      <w:r w:rsidR="003047CF">
        <w:t>method:</w:t>
      </w:r>
    </w:p>
    <w:p w:rsidR="003047CF" w:rsidRDefault="003047CF" w:rsidP="003047CF">
      <w:pPr>
        <w:pStyle w:val="ppCodeLanguageIndent"/>
      </w:pPr>
      <w:r>
        <w:t>C#</w:t>
      </w:r>
    </w:p>
    <w:p w:rsidR="003047CF" w:rsidRDefault="003047CF" w:rsidP="003047CF">
      <w:pPr>
        <w:pStyle w:val="ppCodeIndent"/>
      </w:pPr>
      <w:r>
        <w:t xml:space="preserve">// Pass the group title to the </w:t>
      </w:r>
      <w:proofErr w:type="spellStart"/>
      <w:r>
        <w:t>LicenseDataSource</w:t>
      </w:r>
      <w:proofErr w:type="spellEnd"/>
      <w:r>
        <w:t xml:space="preserve"> (important!)</w:t>
      </w:r>
    </w:p>
    <w:p w:rsidR="003047CF" w:rsidRDefault="003047CF" w:rsidP="003047CF">
      <w:pPr>
        <w:pStyle w:val="ppCodeIndent"/>
      </w:pPr>
      <w:proofErr w:type="spellStart"/>
      <w:r>
        <w:t>ProductLicenseDataSource</w:t>
      </w:r>
      <w:proofErr w:type="spellEnd"/>
      <w:r>
        <w:t xml:space="preserve"> license = (</w:t>
      </w:r>
      <w:proofErr w:type="spellStart"/>
      <w:r>
        <w:t>ProductLicenseDataSource</w:t>
      </w:r>
      <w:proofErr w:type="spellEnd"/>
      <w:r>
        <w:t>)</w:t>
      </w:r>
      <w:proofErr w:type="spellStart"/>
      <w:r>
        <w:t>this.Resources</w:t>
      </w:r>
      <w:proofErr w:type="spellEnd"/>
      <w:r>
        <w:t>["License"];</w:t>
      </w:r>
    </w:p>
    <w:p w:rsidR="003047CF" w:rsidRPr="003047CF" w:rsidRDefault="003047CF" w:rsidP="003047CF">
      <w:pPr>
        <w:pStyle w:val="ppCodeIndent"/>
      </w:pPr>
      <w:proofErr w:type="spellStart"/>
      <w:r>
        <w:t>license.GroupTitle</w:t>
      </w:r>
      <w:proofErr w:type="spellEnd"/>
      <w:r>
        <w:t xml:space="preserve"> = </w:t>
      </w:r>
      <w:proofErr w:type="spellStart"/>
      <w:r>
        <w:t>item.Group.Title</w:t>
      </w:r>
      <w:proofErr w:type="spellEnd"/>
      <w:r>
        <w:t>;</w:t>
      </w:r>
    </w:p>
    <w:p w:rsidR="003047CF" w:rsidRPr="003047CF" w:rsidRDefault="003047CF" w:rsidP="003047CF">
      <w:pPr>
        <w:pStyle w:val="ppNoteIndent"/>
        <w:rPr>
          <w:b/>
        </w:rPr>
      </w:pPr>
      <w:r w:rsidRPr="003047CF">
        <w:rPr>
          <w:b/>
        </w:rPr>
        <w:t xml:space="preserve">Note: </w:t>
      </w:r>
      <w:r w:rsidR="007D0FE4">
        <w:t>T</w:t>
      </w:r>
      <w:r>
        <w:t xml:space="preserve">his code is “important” because it lets </w:t>
      </w:r>
      <w:proofErr w:type="spellStart"/>
      <w:r>
        <w:t>ProductLicenseDataSource</w:t>
      </w:r>
      <w:proofErr w:type="spellEnd"/>
      <w:r>
        <w:t xml:space="preserve"> know whether the recipe currently displayed is an Italian recipe or another recipe.</w:t>
      </w:r>
    </w:p>
    <w:p w:rsidR="00BB2AA5" w:rsidRDefault="003047CF" w:rsidP="00551828">
      <w:pPr>
        <w:pStyle w:val="ppNumberList"/>
      </w:pPr>
      <w:r>
        <w:t xml:space="preserve">Add the following method to </w:t>
      </w:r>
      <w:proofErr w:type="spellStart"/>
      <w:r w:rsidR="009611AA">
        <w:t>ItemDetailPage.xaml</w:t>
      </w:r>
      <w:r>
        <w:t>.cs</w:t>
      </w:r>
      <w:proofErr w:type="spellEnd"/>
      <w:r w:rsidR="006C20FC">
        <w:t xml:space="preserve"> to request a product purchase when the purchase button is clicked</w:t>
      </w:r>
      <w:r w:rsidR="009611AA">
        <w:t>:</w:t>
      </w:r>
    </w:p>
    <w:p w:rsidR="009611AA" w:rsidRDefault="009611AA" w:rsidP="009611AA">
      <w:pPr>
        <w:pStyle w:val="ppCodeLanguageIndent"/>
      </w:pPr>
      <w:r>
        <w:t>C#</w:t>
      </w:r>
    </w:p>
    <w:p w:rsidR="007D0FE4" w:rsidRDefault="007D0FE4" w:rsidP="007D0FE4">
      <w:pPr>
        <w:pStyle w:val="ppCodeIndent"/>
      </w:pPr>
      <w:r>
        <w:t xml:space="preserve">private void </w:t>
      </w:r>
      <w:proofErr w:type="spellStart"/>
      <w:r>
        <w:t>OnPurchaseProduct</w:t>
      </w:r>
      <w:proofErr w:type="spellEnd"/>
      <w:r>
        <w:t xml:space="preserve">(object sender, </w:t>
      </w:r>
      <w:proofErr w:type="spellStart"/>
      <w:r>
        <w:t>RoutedEventArgs</w:t>
      </w:r>
      <w:proofErr w:type="spellEnd"/>
      <w:r>
        <w:t xml:space="preserve"> e)</w:t>
      </w:r>
    </w:p>
    <w:p w:rsidR="007D0FE4" w:rsidRDefault="007D0FE4" w:rsidP="007D0FE4">
      <w:pPr>
        <w:pStyle w:val="ppCodeIndent"/>
      </w:pPr>
      <w:r>
        <w:t>{</w:t>
      </w:r>
    </w:p>
    <w:p w:rsidR="007D0FE4" w:rsidRDefault="007D0FE4" w:rsidP="007D0FE4">
      <w:pPr>
        <w:pStyle w:val="ppCodeIndent"/>
      </w:pPr>
      <w:r>
        <w:t xml:space="preserve">    // Purchase the "</w:t>
      </w:r>
      <w:proofErr w:type="spellStart"/>
      <w:r>
        <w:t>ItalianRecipes</w:t>
      </w:r>
      <w:proofErr w:type="spellEnd"/>
      <w:r>
        <w:t>" product</w:t>
      </w:r>
    </w:p>
    <w:p w:rsidR="007D0FE4" w:rsidRDefault="007D0FE4" w:rsidP="00A20EA5">
      <w:pPr>
        <w:pStyle w:val="ppCodeIndent"/>
      </w:pPr>
      <w:r>
        <w:t xml:space="preserve">    </w:t>
      </w:r>
      <w:r w:rsidR="00A20EA5" w:rsidRPr="00A20EA5">
        <w:t>CurrentAppSimulator.RequestProductPurchaseAsync("ItalianRecipes",true);</w:t>
      </w:r>
    </w:p>
    <w:p w:rsidR="009611AA" w:rsidRPr="009611AA" w:rsidRDefault="007D0FE4" w:rsidP="007D0FE4">
      <w:pPr>
        <w:pStyle w:val="ppCodeIndent"/>
      </w:pPr>
      <w:r>
        <w:t>}</w:t>
      </w:r>
    </w:p>
    <w:p w:rsidR="00BA3E41" w:rsidRDefault="00BA3E41" w:rsidP="009A7DF4">
      <w:pPr>
        <w:pStyle w:val="ppNumberList"/>
        <w:numPr>
          <w:ilvl w:val="0"/>
          <w:numId w:val="0"/>
        </w:numPr>
        <w:ind w:left="754"/>
      </w:pPr>
    </w:p>
    <w:p w:rsidR="00551828" w:rsidRDefault="00551828" w:rsidP="00551828">
      <w:pPr>
        <w:pStyle w:val="ppListEnd"/>
      </w:pPr>
    </w:p>
    <w:p w:rsidR="00C455D1" w:rsidRDefault="0083547A" w:rsidP="00C455D1">
      <w:pPr>
        <w:pStyle w:val="ppProcedureStart"/>
      </w:pPr>
      <w:bookmarkStart w:id="13" w:name="_Toc320972609"/>
      <w:r>
        <w:t xml:space="preserve">Task </w:t>
      </w:r>
      <w:proofErr w:type="gramStart"/>
      <w:r>
        <w:t>2</w:t>
      </w:r>
      <w:proofErr w:type="gramEnd"/>
      <w:r w:rsidR="00C455D1">
        <w:t xml:space="preserve"> – </w:t>
      </w:r>
      <w:r w:rsidR="007A68D3">
        <w:t>Make a Product Purchase</w:t>
      </w:r>
      <w:bookmarkEnd w:id="13"/>
    </w:p>
    <w:p w:rsidR="00C455D1" w:rsidRPr="00C455D1" w:rsidRDefault="007A68D3" w:rsidP="00C455D1">
      <w:pPr>
        <w:pStyle w:val="ppNumberList"/>
        <w:numPr>
          <w:ilvl w:val="0"/>
          <w:numId w:val="0"/>
        </w:numPr>
      </w:pPr>
      <w:r>
        <w:t>All that remains now is to test your changes and see a product purchase in action.</w:t>
      </w:r>
    </w:p>
    <w:p w:rsidR="00C455D1" w:rsidRDefault="00AE63B8" w:rsidP="00C455D1">
      <w:pPr>
        <w:pStyle w:val="ppNumberList"/>
      </w:pPr>
      <w:r>
        <w:t>Press F5 to launch the application.</w:t>
      </w:r>
    </w:p>
    <w:p w:rsidR="00C455D1" w:rsidRDefault="00AE63B8" w:rsidP="00C455D1">
      <w:pPr>
        <w:pStyle w:val="ppNumberList"/>
      </w:pPr>
      <w:r>
        <w:t>Tap one of the Italian recipes to go to the item-detail page.</w:t>
      </w:r>
    </w:p>
    <w:p w:rsidR="00AE63B8" w:rsidRDefault="00342F37" w:rsidP="00C455D1">
      <w:pPr>
        <w:pStyle w:val="ppNumberList"/>
      </w:pPr>
      <w:r>
        <w:t xml:space="preserve">Confirm that a </w:t>
      </w:r>
      <w:r w:rsidR="002E6829">
        <w:t xml:space="preserve">purchase </w:t>
      </w:r>
      <w:r w:rsidR="00AE63B8">
        <w:t>button</w:t>
      </w:r>
      <w:r>
        <w:t xml:space="preserve"> appears in place of the cooking directions</w:t>
      </w:r>
      <w:r w:rsidR="002E6829">
        <w:t xml:space="preserve">, </w:t>
      </w:r>
      <w:r w:rsidR="00495719">
        <w:t>as shown in Figure 3</w:t>
      </w:r>
      <w:r w:rsidR="00AE63B8">
        <w:t>.</w:t>
      </w:r>
    </w:p>
    <w:p w:rsidR="00164BC5" w:rsidRDefault="002E6829" w:rsidP="00164BC5">
      <w:pPr>
        <w:pStyle w:val="ppFigure"/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175504" cy="2907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Produ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5" w:rsidRDefault="00164BC5" w:rsidP="00164BC5">
      <w:pPr>
        <w:pStyle w:val="ppFigureNumber"/>
      </w:pPr>
      <w:r>
        <w:t xml:space="preserve">Figure </w:t>
      </w:r>
      <w:r w:rsidR="00495719">
        <w:t>3</w:t>
      </w:r>
    </w:p>
    <w:p w:rsidR="00164BC5" w:rsidRPr="00164BC5" w:rsidRDefault="002E6829" w:rsidP="00164BC5">
      <w:pPr>
        <w:pStyle w:val="ppFigureCaption"/>
      </w:pPr>
      <w:r>
        <w:t>UI for making a product purchase</w:t>
      </w:r>
    </w:p>
    <w:p w:rsidR="00C455D1" w:rsidRDefault="00AE63B8" w:rsidP="00C455D1">
      <w:pPr>
        <w:pStyle w:val="ppNumberList"/>
      </w:pPr>
      <w:r>
        <w:t xml:space="preserve">Tap the button to initiate a </w:t>
      </w:r>
      <w:r w:rsidR="00B56972">
        <w:t xml:space="preserve">product </w:t>
      </w:r>
      <w:r>
        <w:t>purchase.</w:t>
      </w:r>
    </w:p>
    <w:p w:rsidR="00AE63B8" w:rsidRDefault="00AE63B8" w:rsidP="00C455D1">
      <w:pPr>
        <w:pStyle w:val="ppNumberList"/>
      </w:pPr>
      <w:r>
        <w:t>Tap Continue in the Windows Store dialog to simulate a product purchase.</w:t>
      </w:r>
    </w:p>
    <w:p w:rsidR="00C455D1" w:rsidRDefault="00AE63B8" w:rsidP="00C455D1">
      <w:pPr>
        <w:pStyle w:val="ppNumberList"/>
      </w:pPr>
      <w:r>
        <w:t>Confirm that the button dis</w:t>
      </w:r>
      <w:bookmarkStart w:id="14" w:name="_GoBack"/>
      <w:bookmarkEnd w:id="14"/>
      <w:r>
        <w:t>appears and cooking directions appear in its place.</w:t>
      </w:r>
    </w:p>
    <w:p w:rsidR="00AE63B8" w:rsidRDefault="00AE63B8" w:rsidP="00C455D1">
      <w:pPr>
        <w:pStyle w:val="ppNumberList"/>
      </w:pPr>
      <w:r>
        <w:t>View some of the other Italian recipes and verify that cooking directions are shown as normal.</w:t>
      </w:r>
    </w:p>
    <w:p w:rsidR="00C455D1" w:rsidRDefault="00AE63B8" w:rsidP="00C455D1">
      <w:pPr>
        <w:pStyle w:val="ppNumberList"/>
      </w:pPr>
      <w:r>
        <w:t>Return to Visual Studio and stop debugging</w:t>
      </w:r>
      <w:r w:rsidR="00C455D1">
        <w:t>.</w:t>
      </w:r>
    </w:p>
    <w:p w:rsidR="00C455D1" w:rsidRDefault="00C455D1" w:rsidP="00C455D1">
      <w:pPr>
        <w:pStyle w:val="ppListEnd"/>
      </w:pPr>
    </w:p>
    <w:p w:rsidR="005D7985" w:rsidRPr="005D7985" w:rsidRDefault="005D7985" w:rsidP="005D7985">
      <w:pPr>
        <w:pStyle w:val="ppBodyText"/>
      </w:pPr>
    </w:p>
    <w:bookmarkStart w:id="15" w:name="_Toc320972610" w:displacedByCustomXml="next"/>
    <w:sdt>
      <w:sdtPr>
        <w:alias w:val="Topic"/>
        <w:tag w:val="dfce7ba9-3875-4861-b82e-3617d87ff6e0"/>
        <w:id w:val="4762150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</w:pPr>
          <w:r>
            <w:t>Summary</w:t>
          </w:r>
        </w:p>
      </w:sdtContent>
    </w:sdt>
    <w:bookmarkEnd w:id="15" w:displacedByCustomXml="prev"/>
    <w:p w:rsidR="00B00FC6" w:rsidRDefault="00463ED9" w:rsidP="00463ED9">
      <w:pPr>
        <w:pStyle w:val="ppBodyText"/>
        <w:rPr>
          <w:noProof/>
        </w:rPr>
      </w:pPr>
      <w:r>
        <w:rPr>
          <w:noProof/>
        </w:rPr>
        <w:t xml:space="preserve">The exercises you performed in this lab demonstrate </w:t>
      </w:r>
      <w:r w:rsidR="00B56972">
        <w:rPr>
          <w:noProof/>
        </w:rPr>
        <w:t xml:space="preserve">some of </w:t>
      </w:r>
      <w:r>
        <w:rPr>
          <w:noProof/>
        </w:rPr>
        <w:t xml:space="preserve">the most important aspects of </w:t>
      </w:r>
      <w:r w:rsidR="00B56972">
        <w:rPr>
          <w:noProof/>
        </w:rPr>
        <w:t xml:space="preserve">the Windows Store API – </w:t>
      </w:r>
      <w:r>
        <w:rPr>
          <w:noProof/>
        </w:rPr>
        <w:t xml:space="preserve">how to </w:t>
      </w:r>
      <w:r w:rsidR="00B56972">
        <w:rPr>
          <w:noProof/>
        </w:rPr>
        <w:t xml:space="preserve">detect </w:t>
      </w:r>
      <w:r>
        <w:rPr>
          <w:noProof/>
        </w:rPr>
        <w:t xml:space="preserve">trial versions, how to </w:t>
      </w:r>
      <w:r w:rsidR="00B56972">
        <w:rPr>
          <w:noProof/>
        </w:rPr>
        <w:t>simulate purchases of an</w:t>
      </w:r>
      <w:r w:rsidR="003B68F1">
        <w:rPr>
          <w:noProof/>
        </w:rPr>
        <w:t xml:space="preserve"> </w:t>
      </w:r>
      <w:r w:rsidR="00B56972">
        <w:rPr>
          <w:noProof/>
        </w:rPr>
        <w:t>application</w:t>
      </w:r>
      <w:r w:rsidR="003B68F1">
        <w:rPr>
          <w:noProof/>
        </w:rPr>
        <w:t>, how to simulate in-app product purchases</w:t>
      </w:r>
      <w:r w:rsidR="00B56972">
        <w:rPr>
          <w:noProof/>
        </w:rPr>
        <w:t>, and how to retrieve information about those products</w:t>
      </w:r>
      <w:r w:rsidR="003B68F1">
        <w:rPr>
          <w:noProof/>
        </w:rPr>
        <w:t xml:space="preserve">. Of course, in a real application, you’ll want to replace calls to CurrentAppSimulator with calls to CurrentApp. </w:t>
      </w:r>
      <w:r w:rsidR="00716DD4">
        <w:rPr>
          <w:noProof/>
        </w:rPr>
        <w:t>With that, you’ll have all the tools you need to monetize your app</w:t>
      </w:r>
      <w:r w:rsidR="003B68F1">
        <w:rPr>
          <w:noProof/>
        </w:rPr>
        <w:t>. Go forth and generate revenue!</w:t>
      </w:r>
    </w:p>
    <w:sectPr w:rsidR="00B00FC6" w:rsidSect="00BF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E8C" w:rsidRPr="001253EC" w:rsidRDefault="00BD2E8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BD2E8C" w:rsidRPr="001253EC" w:rsidRDefault="00BD2E8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E8C" w:rsidRPr="001253EC" w:rsidRDefault="00BD2E8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BD2E8C" w:rsidRPr="001253EC" w:rsidRDefault="00BD2E8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  <w:num w:numId="2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20C6"/>
    <w:rsid w:val="00001BEA"/>
    <w:rsid w:val="00005642"/>
    <w:rsid w:val="00006CFF"/>
    <w:rsid w:val="00014543"/>
    <w:rsid w:val="00016573"/>
    <w:rsid w:val="00016CA5"/>
    <w:rsid w:val="000256CC"/>
    <w:rsid w:val="0002712C"/>
    <w:rsid w:val="000310EC"/>
    <w:rsid w:val="00032704"/>
    <w:rsid w:val="00032BB6"/>
    <w:rsid w:val="00036D27"/>
    <w:rsid w:val="0004148A"/>
    <w:rsid w:val="00045DA5"/>
    <w:rsid w:val="00045DBD"/>
    <w:rsid w:val="00047ADA"/>
    <w:rsid w:val="00053E91"/>
    <w:rsid w:val="00060F83"/>
    <w:rsid w:val="00062DC6"/>
    <w:rsid w:val="00063819"/>
    <w:rsid w:val="00064993"/>
    <w:rsid w:val="00064A9D"/>
    <w:rsid w:val="00065BAD"/>
    <w:rsid w:val="00066578"/>
    <w:rsid w:val="000724FD"/>
    <w:rsid w:val="00074870"/>
    <w:rsid w:val="00077A06"/>
    <w:rsid w:val="0008052D"/>
    <w:rsid w:val="00090860"/>
    <w:rsid w:val="00092F57"/>
    <w:rsid w:val="00094D4A"/>
    <w:rsid w:val="00095053"/>
    <w:rsid w:val="000951FA"/>
    <w:rsid w:val="00095276"/>
    <w:rsid w:val="00097003"/>
    <w:rsid w:val="000A2091"/>
    <w:rsid w:val="000A27C3"/>
    <w:rsid w:val="000A2B12"/>
    <w:rsid w:val="000B07E2"/>
    <w:rsid w:val="000B1975"/>
    <w:rsid w:val="000C237C"/>
    <w:rsid w:val="000D147E"/>
    <w:rsid w:val="000D5386"/>
    <w:rsid w:val="000E0027"/>
    <w:rsid w:val="000E051E"/>
    <w:rsid w:val="000E2BFF"/>
    <w:rsid w:val="000E36DC"/>
    <w:rsid w:val="000E66E5"/>
    <w:rsid w:val="000F49B9"/>
    <w:rsid w:val="000F4F9F"/>
    <w:rsid w:val="001036A2"/>
    <w:rsid w:val="00103A04"/>
    <w:rsid w:val="0010475E"/>
    <w:rsid w:val="00107967"/>
    <w:rsid w:val="0011025E"/>
    <w:rsid w:val="001109F0"/>
    <w:rsid w:val="00112818"/>
    <w:rsid w:val="00112A0C"/>
    <w:rsid w:val="00115F6A"/>
    <w:rsid w:val="00116D8E"/>
    <w:rsid w:val="0012053C"/>
    <w:rsid w:val="001214C9"/>
    <w:rsid w:val="00124C19"/>
    <w:rsid w:val="001253EC"/>
    <w:rsid w:val="0013734E"/>
    <w:rsid w:val="001378DC"/>
    <w:rsid w:val="0014377D"/>
    <w:rsid w:val="00143F14"/>
    <w:rsid w:val="001444E7"/>
    <w:rsid w:val="001453D9"/>
    <w:rsid w:val="001518D3"/>
    <w:rsid w:val="00152F83"/>
    <w:rsid w:val="00153305"/>
    <w:rsid w:val="00153706"/>
    <w:rsid w:val="001637C1"/>
    <w:rsid w:val="00164BC5"/>
    <w:rsid w:val="00167A5F"/>
    <w:rsid w:val="001768C6"/>
    <w:rsid w:val="001771B6"/>
    <w:rsid w:val="00182240"/>
    <w:rsid w:val="001832AF"/>
    <w:rsid w:val="001835C9"/>
    <w:rsid w:val="00186B47"/>
    <w:rsid w:val="00186E4D"/>
    <w:rsid w:val="00190707"/>
    <w:rsid w:val="00191100"/>
    <w:rsid w:val="00192C2F"/>
    <w:rsid w:val="001930E7"/>
    <w:rsid w:val="00195913"/>
    <w:rsid w:val="00197BB5"/>
    <w:rsid w:val="001A0558"/>
    <w:rsid w:val="001A188D"/>
    <w:rsid w:val="001A41D9"/>
    <w:rsid w:val="001A4728"/>
    <w:rsid w:val="001B0340"/>
    <w:rsid w:val="001B0AF4"/>
    <w:rsid w:val="001B152D"/>
    <w:rsid w:val="001B1FFD"/>
    <w:rsid w:val="001B624A"/>
    <w:rsid w:val="001B663B"/>
    <w:rsid w:val="001B748F"/>
    <w:rsid w:val="001B78A3"/>
    <w:rsid w:val="001C0885"/>
    <w:rsid w:val="001C0C82"/>
    <w:rsid w:val="001C428E"/>
    <w:rsid w:val="001C43A4"/>
    <w:rsid w:val="001C48CC"/>
    <w:rsid w:val="001D1B71"/>
    <w:rsid w:val="001D3654"/>
    <w:rsid w:val="001D5B16"/>
    <w:rsid w:val="001E0ACB"/>
    <w:rsid w:val="001E1603"/>
    <w:rsid w:val="001E2696"/>
    <w:rsid w:val="001E32DE"/>
    <w:rsid w:val="001E7CDE"/>
    <w:rsid w:val="001F2EEE"/>
    <w:rsid w:val="001F2FD0"/>
    <w:rsid w:val="001F5829"/>
    <w:rsid w:val="001F62FD"/>
    <w:rsid w:val="001F7DC1"/>
    <w:rsid w:val="002005D6"/>
    <w:rsid w:val="00200F59"/>
    <w:rsid w:val="0020133A"/>
    <w:rsid w:val="00201564"/>
    <w:rsid w:val="00204890"/>
    <w:rsid w:val="00204F1E"/>
    <w:rsid w:val="0021505A"/>
    <w:rsid w:val="00220CB8"/>
    <w:rsid w:val="00221A49"/>
    <w:rsid w:val="002312CD"/>
    <w:rsid w:val="002318FF"/>
    <w:rsid w:val="00231F9E"/>
    <w:rsid w:val="00236323"/>
    <w:rsid w:val="002377B4"/>
    <w:rsid w:val="002400AE"/>
    <w:rsid w:val="00240CB3"/>
    <w:rsid w:val="00245B07"/>
    <w:rsid w:val="00246432"/>
    <w:rsid w:val="002523BC"/>
    <w:rsid w:val="002564B7"/>
    <w:rsid w:val="00256E96"/>
    <w:rsid w:val="002573C3"/>
    <w:rsid w:val="002600C1"/>
    <w:rsid w:val="00262BE6"/>
    <w:rsid w:val="002650E9"/>
    <w:rsid w:val="002653CF"/>
    <w:rsid w:val="002714BE"/>
    <w:rsid w:val="0027403E"/>
    <w:rsid w:val="00274966"/>
    <w:rsid w:val="00280B2B"/>
    <w:rsid w:val="002863D1"/>
    <w:rsid w:val="00294EE9"/>
    <w:rsid w:val="0029565F"/>
    <w:rsid w:val="00295E99"/>
    <w:rsid w:val="002962B7"/>
    <w:rsid w:val="00297EDF"/>
    <w:rsid w:val="002A07AE"/>
    <w:rsid w:val="002A0E44"/>
    <w:rsid w:val="002A2AA2"/>
    <w:rsid w:val="002A5060"/>
    <w:rsid w:val="002A55EC"/>
    <w:rsid w:val="002B1413"/>
    <w:rsid w:val="002B1439"/>
    <w:rsid w:val="002B3FF3"/>
    <w:rsid w:val="002B6A7B"/>
    <w:rsid w:val="002C06DB"/>
    <w:rsid w:val="002C3374"/>
    <w:rsid w:val="002C4599"/>
    <w:rsid w:val="002D2382"/>
    <w:rsid w:val="002D2EE8"/>
    <w:rsid w:val="002E1E7E"/>
    <w:rsid w:val="002E2EA5"/>
    <w:rsid w:val="002E3961"/>
    <w:rsid w:val="002E4870"/>
    <w:rsid w:val="002E6829"/>
    <w:rsid w:val="002E7AA0"/>
    <w:rsid w:val="002E7FF0"/>
    <w:rsid w:val="002F0115"/>
    <w:rsid w:val="002F15BC"/>
    <w:rsid w:val="002F3514"/>
    <w:rsid w:val="0030093F"/>
    <w:rsid w:val="00300D5A"/>
    <w:rsid w:val="00301A71"/>
    <w:rsid w:val="0030284E"/>
    <w:rsid w:val="00303AAD"/>
    <w:rsid w:val="0030424A"/>
    <w:rsid w:val="003047CF"/>
    <w:rsid w:val="00306F68"/>
    <w:rsid w:val="00306FEE"/>
    <w:rsid w:val="003117CA"/>
    <w:rsid w:val="00313630"/>
    <w:rsid w:val="00320627"/>
    <w:rsid w:val="00325B8E"/>
    <w:rsid w:val="00325FE7"/>
    <w:rsid w:val="00331BC5"/>
    <w:rsid w:val="003320D2"/>
    <w:rsid w:val="00333FF5"/>
    <w:rsid w:val="003403D6"/>
    <w:rsid w:val="003419F3"/>
    <w:rsid w:val="003425B2"/>
    <w:rsid w:val="00342F37"/>
    <w:rsid w:val="0034477F"/>
    <w:rsid w:val="00347749"/>
    <w:rsid w:val="00347ABB"/>
    <w:rsid w:val="00350DAA"/>
    <w:rsid w:val="00352588"/>
    <w:rsid w:val="0035298E"/>
    <w:rsid w:val="00353A79"/>
    <w:rsid w:val="003544E6"/>
    <w:rsid w:val="00361E74"/>
    <w:rsid w:val="003622D2"/>
    <w:rsid w:val="00363285"/>
    <w:rsid w:val="00363E24"/>
    <w:rsid w:val="00364745"/>
    <w:rsid w:val="00364D1D"/>
    <w:rsid w:val="0036722A"/>
    <w:rsid w:val="0036764A"/>
    <w:rsid w:val="00367BE7"/>
    <w:rsid w:val="00367F64"/>
    <w:rsid w:val="00370493"/>
    <w:rsid w:val="00377FBC"/>
    <w:rsid w:val="00381074"/>
    <w:rsid w:val="003823AC"/>
    <w:rsid w:val="003824C9"/>
    <w:rsid w:val="003841D3"/>
    <w:rsid w:val="00384286"/>
    <w:rsid w:val="0038438B"/>
    <w:rsid w:val="003912EB"/>
    <w:rsid w:val="003918E0"/>
    <w:rsid w:val="00391E5F"/>
    <w:rsid w:val="00392267"/>
    <w:rsid w:val="00393474"/>
    <w:rsid w:val="003951B8"/>
    <w:rsid w:val="003A5A30"/>
    <w:rsid w:val="003B0184"/>
    <w:rsid w:val="003B29B4"/>
    <w:rsid w:val="003B5BC5"/>
    <w:rsid w:val="003B6719"/>
    <w:rsid w:val="003B68F1"/>
    <w:rsid w:val="003B7481"/>
    <w:rsid w:val="003B7724"/>
    <w:rsid w:val="003C4AB1"/>
    <w:rsid w:val="003C6CE9"/>
    <w:rsid w:val="003C6FD9"/>
    <w:rsid w:val="003D3EF7"/>
    <w:rsid w:val="003D4F92"/>
    <w:rsid w:val="003E1D57"/>
    <w:rsid w:val="003E2AE4"/>
    <w:rsid w:val="003E3A47"/>
    <w:rsid w:val="003E6F5C"/>
    <w:rsid w:val="003E75E9"/>
    <w:rsid w:val="003E7E94"/>
    <w:rsid w:val="003F0369"/>
    <w:rsid w:val="003F58DB"/>
    <w:rsid w:val="003F697C"/>
    <w:rsid w:val="003F7FCC"/>
    <w:rsid w:val="004008C0"/>
    <w:rsid w:val="004010F5"/>
    <w:rsid w:val="004016FC"/>
    <w:rsid w:val="00403EC6"/>
    <w:rsid w:val="004042D5"/>
    <w:rsid w:val="004043C0"/>
    <w:rsid w:val="00407DD7"/>
    <w:rsid w:val="0041090C"/>
    <w:rsid w:val="00411222"/>
    <w:rsid w:val="004128A5"/>
    <w:rsid w:val="00417B69"/>
    <w:rsid w:val="004207A1"/>
    <w:rsid w:val="00422F57"/>
    <w:rsid w:val="00424DBF"/>
    <w:rsid w:val="0042742C"/>
    <w:rsid w:val="00430F53"/>
    <w:rsid w:val="00432D53"/>
    <w:rsid w:val="004363EA"/>
    <w:rsid w:val="00436B7E"/>
    <w:rsid w:val="00437239"/>
    <w:rsid w:val="00437E6A"/>
    <w:rsid w:val="00441895"/>
    <w:rsid w:val="00441AAA"/>
    <w:rsid w:val="004447C1"/>
    <w:rsid w:val="00445411"/>
    <w:rsid w:val="00447D7A"/>
    <w:rsid w:val="00453F16"/>
    <w:rsid w:val="00454CD7"/>
    <w:rsid w:val="00456273"/>
    <w:rsid w:val="004614D8"/>
    <w:rsid w:val="00463ED9"/>
    <w:rsid w:val="00464523"/>
    <w:rsid w:val="00465279"/>
    <w:rsid w:val="00466DD0"/>
    <w:rsid w:val="00471FBB"/>
    <w:rsid w:val="00473477"/>
    <w:rsid w:val="00474BC5"/>
    <w:rsid w:val="00475801"/>
    <w:rsid w:val="004764D1"/>
    <w:rsid w:val="004812F2"/>
    <w:rsid w:val="00481E56"/>
    <w:rsid w:val="0048300D"/>
    <w:rsid w:val="00485888"/>
    <w:rsid w:val="004868EF"/>
    <w:rsid w:val="00492609"/>
    <w:rsid w:val="00495719"/>
    <w:rsid w:val="00497F6A"/>
    <w:rsid w:val="004A25DA"/>
    <w:rsid w:val="004A5363"/>
    <w:rsid w:val="004B143A"/>
    <w:rsid w:val="004B41C1"/>
    <w:rsid w:val="004B53ED"/>
    <w:rsid w:val="004B54D8"/>
    <w:rsid w:val="004B6F3E"/>
    <w:rsid w:val="004B7595"/>
    <w:rsid w:val="004B79A6"/>
    <w:rsid w:val="004B7C35"/>
    <w:rsid w:val="004B7FCE"/>
    <w:rsid w:val="004C28A4"/>
    <w:rsid w:val="004C2FE3"/>
    <w:rsid w:val="004C3B3E"/>
    <w:rsid w:val="004D075C"/>
    <w:rsid w:val="004D1ED4"/>
    <w:rsid w:val="004D75A4"/>
    <w:rsid w:val="004E367D"/>
    <w:rsid w:val="004F3FCA"/>
    <w:rsid w:val="004F53B0"/>
    <w:rsid w:val="004F65C7"/>
    <w:rsid w:val="004F6C77"/>
    <w:rsid w:val="004F7323"/>
    <w:rsid w:val="00501057"/>
    <w:rsid w:val="00511C58"/>
    <w:rsid w:val="005135BC"/>
    <w:rsid w:val="005138CF"/>
    <w:rsid w:val="005167BE"/>
    <w:rsid w:val="005213A6"/>
    <w:rsid w:val="00526DAC"/>
    <w:rsid w:val="005272D3"/>
    <w:rsid w:val="00531BEA"/>
    <w:rsid w:val="00533B65"/>
    <w:rsid w:val="00534BB4"/>
    <w:rsid w:val="00537376"/>
    <w:rsid w:val="00540A81"/>
    <w:rsid w:val="00541E62"/>
    <w:rsid w:val="00542D73"/>
    <w:rsid w:val="005439B3"/>
    <w:rsid w:val="00547654"/>
    <w:rsid w:val="00547A21"/>
    <w:rsid w:val="00551828"/>
    <w:rsid w:val="005531CC"/>
    <w:rsid w:val="00553399"/>
    <w:rsid w:val="0055604F"/>
    <w:rsid w:val="00556BD6"/>
    <w:rsid w:val="00557D19"/>
    <w:rsid w:val="00563468"/>
    <w:rsid w:val="00565263"/>
    <w:rsid w:val="005667CD"/>
    <w:rsid w:val="0057341C"/>
    <w:rsid w:val="00577134"/>
    <w:rsid w:val="00583843"/>
    <w:rsid w:val="00584D37"/>
    <w:rsid w:val="005912C8"/>
    <w:rsid w:val="0059136E"/>
    <w:rsid w:val="00591AC2"/>
    <w:rsid w:val="005920C6"/>
    <w:rsid w:val="00592251"/>
    <w:rsid w:val="005937CD"/>
    <w:rsid w:val="00593FB6"/>
    <w:rsid w:val="005946D0"/>
    <w:rsid w:val="00594FDC"/>
    <w:rsid w:val="00596B9C"/>
    <w:rsid w:val="005A0115"/>
    <w:rsid w:val="005A10D5"/>
    <w:rsid w:val="005A3020"/>
    <w:rsid w:val="005A667B"/>
    <w:rsid w:val="005A68AE"/>
    <w:rsid w:val="005B0AE6"/>
    <w:rsid w:val="005B11CC"/>
    <w:rsid w:val="005B1BB3"/>
    <w:rsid w:val="005B3FF4"/>
    <w:rsid w:val="005B4B6C"/>
    <w:rsid w:val="005B5FB7"/>
    <w:rsid w:val="005B7C95"/>
    <w:rsid w:val="005C01D1"/>
    <w:rsid w:val="005C0C56"/>
    <w:rsid w:val="005C203B"/>
    <w:rsid w:val="005C279B"/>
    <w:rsid w:val="005D2484"/>
    <w:rsid w:val="005D51CD"/>
    <w:rsid w:val="005D6475"/>
    <w:rsid w:val="005D7985"/>
    <w:rsid w:val="005E3648"/>
    <w:rsid w:val="005E6FA1"/>
    <w:rsid w:val="005F750F"/>
    <w:rsid w:val="00601C76"/>
    <w:rsid w:val="00606934"/>
    <w:rsid w:val="0060775F"/>
    <w:rsid w:val="00610C60"/>
    <w:rsid w:val="00613E4B"/>
    <w:rsid w:val="00615B71"/>
    <w:rsid w:val="00617BCC"/>
    <w:rsid w:val="00623046"/>
    <w:rsid w:val="00623852"/>
    <w:rsid w:val="00624788"/>
    <w:rsid w:val="00625E6C"/>
    <w:rsid w:val="00626E81"/>
    <w:rsid w:val="00630D9F"/>
    <w:rsid w:val="00633500"/>
    <w:rsid w:val="00633629"/>
    <w:rsid w:val="00633695"/>
    <w:rsid w:val="00635039"/>
    <w:rsid w:val="0064366E"/>
    <w:rsid w:val="0064442C"/>
    <w:rsid w:val="00644F73"/>
    <w:rsid w:val="00646808"/>
    <w:rsid w:val="00646F4F"/>
    <w:rsid w:val="00647C3D"/>
    <w:rsid w:val="00651FD7"/>
    <w:rsid w:val="00652A3D"/>
    <w:rsid w:val="00654D19"/>
    <w:rsid w:val="00654EC8"/>
    <w:rsid w:val="00661076"/>
    <w:rsid w:val="00662900"/>
    <w:rsid w:val="00670892"/>
    <w:rsid w:val="00670AC1"/>
    <w:rsid w:val="006715C5"/>
    <w:rsid w:val="006728A9"/>
    <w:rsid w:val="00672F29"/>
    <w:rsid w:val="0067420E"/>
    <w:rsid w:val="006800A1"/>
    <w:rsid w:val="00680178"/>
    <w:rsid w:val="00685463"/>
    <w:rsid w:val="00686DC6"/>
    <w:rsid w:val="006911A2"/>
    <w:rsid w:val="00694034"/>
    <w:rsid w:val="00694BBA"/>
    <w:rsid w:val="006A7CCA"/>
    <w:rsid w:val="006B180C"/>
    <w:rsid w:val="006B46D4"/>
    <w:rsid w:val="006B570D"/>
    <w:rsid w:val="006B6B6C"/>
    <w:rsid w:val="006B7DEE"/>
    <w:rsid w:val="006C074B"/>
    <w:rsid w:val="006C0A22"/>
    <w:rsid w:val="006C20FC"/>
    <w:rsid w:val="006C3F99"/>
    <w:rsid w:val="006C508F"/>
    <w:rsid w:val="006C7787"/>
    <w:rsid w:val="006D39EB"/>
    <w:rsid w:val="006D3E7B"/>
    <w:rsid w:val="006D3ED1"/>
    <w:rsid w:val="006D4E76"/>
    <w:rsid w:val="006D576A"/>
    <w:rsid w:val="006D735B"/>
    <w:rsid w:val="006D7C21"/>
    <w:rsid w:val="006E0164"/>
    <w:rsid w:val="006E027B"/>
    <w:rsid w:val="006E0FE5"/>
    <w:rsid w:val="006E1956"/>
    <w:rsid w:val="006E64AB"/>
    <w:rsid w:val="006F0BDC"/>
    <w:rsid w:val="006F27D2"/>
    <w:rsid w:val="006F5B06"/>
    <w:rsid w:val="006F71DD"/>
    <w:rsid w:val="007010C4"/>
    <w:rsid w:val="00701468"/>
    <w:rsid w:val="0070329F"/>
    <w:rsid w:val="00703A17"/>
    <w:rsid w:val="007056B7"/>
    <w:rsid w:val="007070FA"/>
    <w:rsid w:val="0071241C"/>
    <w:rsid w:val="00713BAA"/>
    <w:rsid w:val="00714EB9"/>
    <w:rsid w:val="00716DD4"/>
    <w:rsid w:val="0072057A"/>
    <w:rsid w:val="007225EA"/>
    <w:rsid w:val="00723DA3"/>
    <w:rsid w:val="007248AC"/>
    <w:rsid w:val="007329C4"/>
    <w:rsid w:val="00733044"/>
    <w:rsid w:val="007348F8"/>
    <w:rsid w:val="00744F43"/>
    <w:rsid w:val="007513B5"/>
    <w:rsid w:val="00752A60"/>
    <w:rsid w:val="00755351"/>
    <w:rsid w:val="00755A72"/>
    <w:rsid w:val="0076071D"/>
    <w:rsid w:val="007618F4"/>
    <w:rsid w:val="00763673"/>
    <w:rsid w:val="00773FF8"/>
    <w:rsid w:val="007759E9"/>
    <w:rsid w:val="0077622C"/>
    <w:rsid w:val="00777E31"/>
    <w:rsid w:val="00780E34"/>
    <w:rsid w:val="0078314C"/>
    <w:rsid w:val="00790167"/>
    <w:rsid w:val="00792402"/>
    <w:rsid w:val="00793F52"/>
    <w:rsid w:val="007A68D3"/>
    <w:rsid w:val="007B3A06"/>
    <w:rsid w:val="007B7B68"/>
    <w:rsid w:val="007C2F9E"/>
    <w:rsid w:val="007C3B14"/>
    <w:rsid w:val="007C4AD5"/>
    <w:rsid w:val="007C4FF8"/>
    <w:rsid w:val="007C52C9"/>
    <w:rsid w:val="007D0D3A"/>
    <w:rsid w:val="007D0FE4"/>
    <w:rsid w:val="007E6E76"/>
    <w:rsid w:val="007F1E7F"/>
    <w:rsid w:val="007F7606"/>
    <w:rsid w:val="007F7B12"/>
    <w:rsid w:val="00800AB7"/>
    <w:rsid w:val="00807286"/>
    <w:rsid w:val="00811E42"/>
    <w:rsid w:val="00812F8A"/>
    <w:rsid w:val="00815B5E"/>
    <w:rsid w:val="00816027"/>
    <w:rsid w:val="008170D4"/>
    <w:rsid w:val="008200BF"/>
    <w:rsid w:val="008210A0"/>
    <w:rsid w:val="00821334"/>
    <w:rsid w:val="008215B2"/>
    <w:rsid w:val="00821C95"/>
    <w:rsid w:val="00823D91"/>
    <w:rsid w:val="008258E2"/>
    <w:rsid w:val="00827F01"/>
    <w:rsid w:val="0083293E"/>
    <w:rsid w:val="0083547A"/>
    <w:rsid w:val="00837DCC"/>
    <w:rsid w:val="0084354A"/>
    <w:rsid w:val="008477D4"/>
    <w:rsid w:val="00853A36"/>
    <w:rsid w:val="008563CC"/>
    <w:rsid w:val="00860112"/>
    <w:rsid w:val="008613CF"/>
    <w:rsid w:val="008637C0"/>
    <w:rsid w:val="008720A5"/>
    <w:rsid w:val="0087349D"/>
    <w:rsid w:val="00873AC2"/>
    <w:rsid w:val="00873B39"/>
    <w:rsid w:val="0087526C"/>
    <w:rsid w:val="008813EE"/>
    <w:rsid w:val="00881CAD"/>
    <w:rsid w:val="0088423C"/>
    <w:rsid w:val="00884BF6"/>
    <w:rsid w:val="00887F1E"/>
    <w:rsid w:val="00892BCC"/>
    <w:rsid w:val="00892F5F"/>
    <w:rsid w:val="00893A3E"/>
    <w:rsid w:val="00895045"/>
    <w:rsid w:val="008A11E7"/>
    <w:rsid w:val="008A15C1"/>
    <w:rsid w:val="008A1EA8"/>
    <w:rsid w:val="008A48FF"/>
    <w:rsid w:val="008A4E1F"/>
    <w:rsid w:val="008A7B3C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68BA"/>
    <w:rsid w:val="008D1109"/>
    <w:rsid w:val="008D1B17"/>
    <w:rsid w:val="008D2E3B"/>
    <w:rsid w:val="008D2F4E"/>
    <w:rsid w:val="008D5467"/>
    <w:rsid w:val="008E08A8"/>
    <w:rsid w:val="008E261D"/>
    <w:rsid w:val="008E2AFE"/>
    <w:rsid w:val="008E3C8E"/>
    <w:rsid w:val="008E47A5"/>
    <w:rsid w:val="008F0269"/>
    <w:rsid w:val="008F2B11"/>
    <w:rsid w:val="008F7895"/>
    <w:rsid w:val="00901607"/>
    <w:rsid w:val="00901FD4"/>
    <w:rsid w:val="0090403A"/>
    <w:rsid w:val="009053BF"/>
    <w:rsid w:val="00905E15"/>
    <w:rsid w:val="009060A4"/>
    <w:rsid w:val="00911B76"/>
    <w:rsid w:val="0091283C"/>
    <w:rsid w:val="009142DC"/>
    <w:rsid w:val="00917A6A"/>
    <w:rsid w:val="00921FD2"/>
    <w:rsid w:val="0092283B"/>
    <w:rsid w:val="00922EBB"/>
    <w:rsid w:val="00923C5D"/>
    <w:rsid w:val="009241F6"/>
    <w:rsid w:val="00926408"/>
    <w:rsid w:val="009311E0"/>
    <w:rsid w:val="009314AF"/>
    <w:rsid w:val="00941670"/>
    <w:rsid w:val="00943306"/>
    <w:rsid w:val="00945A5A"/>
    <w:rsid w:val="009531E6"/>
    <w:rsid w:val="0095361D"/>
    <w:rsid w:val="009541A4"/>
    <w:rsid w:val="009611AA"/>
    <w:rsid w:val="00967696"/>
    <w:rsid w:val="00967BEF"/>
    <w:rsid w:val="00971810"/>
    <w:rsid w:val="00973492"/>
    <w:rsid w:val="00973905"/>
    <w:rsid w:val="00980EEA"/>
    <w:rsid w:val="00982C10"/>
    <w:rsid w:val="00982D1A"/>
    <w:rsid w:val="00983281"/>
    <w:rsid w:val="009854FC"/>
    <w:rsid w:val="00987F47"/>
    <w:rsid w:val="00990FB8"/>
    <w:rsid w:val="00992D8E"/>
    <w:rsid w:val="009A111C"/>
    <w:rsid w:val="009A5710"/>
    <w:rsid w:val="009A692E"/>
    <w:rsid w:val="009A6A99"/>
    <w:rsid w:val="009A7DF4"/>
    <w:rsid w:val="009B515E"/>
    <w:rsid w:val="009C062D"/>
    <w:rsid w:val="009C2052"/>
    <w:rsid w:val="009C4511"/>
    <w:rsid w:val="009D1919"/>
    <w:rsid w:val="009D40DB"/>
    <w:rsid w:val="009D6C5F"/>
    <w:rsid w:val="009F006D"/>
    <w:rsid w:val="009F294C"/>
    <w:rsid w:val="009F2C45"/>
    <w:rsid w:val="009F4D92"/>
    <w:rsid w:val="009F6821"/>
    <w:rsid w:val="009F69C4"/>
    <w:rsid w:val="00A00A39"/>
    <w:rsid w:val="00A013B4"/>
    <w:rsid w:val="00A06F8F"/>
    <w:rsid w:val="00A10506"/>
    <w:rsid w:val="00A1055D"/>
    <w:rsid w:val="00A130F0"/>
    <w:rsid w:val="00A13CB4"/>
    <w:rsid w:val="00A16B5B"/>
    <w:rsid w:val="00A176AD"/>
    <w:rsid w:val="00A20EA5"/>
    <w:rsid w:val="00A211F3"/>
    <w:rsid w:val="00A24811"/>
    <w:rsid w:val="00A30CAC"/>
    <w:rsid w:val="00A317A2"/>
    <w:rsid w:val="00A32175"/>
    <w:rsid w:val="00A34FAC"/>
    <w:rsid w:val="00A357DA"/>
    <w:rsid w:val="00A37424"/>
    <w:rsid w:val="00A4078E"/>
    <w:rsid w:val="00A4479D"/>
    <w:rsid w:val="00A45284"/>
    <w:rsid w:val="00A464E3"/>
    <w:rsid w:val="00A472CB"/>
    <w:rsid w:val="00A47D47"/>
    <w:rsid w:val="00A54274"/>
    <w:rsid w:val="00A553AB"/>
    <w:rsid w:val="00A55CB2"/>
    <w:rsid w:val="00A56147"/>
    <w:rsid w:val="00A62448"/>
    <w:rsid w:val="00A73108"/>
    <w:rsid w:val="00A806BE"/>
    <w:rsid w:val="00A82A5E"/>
    <w:rsid w:val="00A83292"/>
    <w:rsid w:val="00A86AAF"/>
    <w:rsid w:val="00A91964"/>
    <w:rsid w:val="00A938FC"/>
    <w:rsid w:val="00A958BE"/>
    <w:rsid w:val="00AB00F3"/>
    <w:rsid w:val="00AB378F"/>
    <w:rsid w:val="00AB4FBA"/>
    <w:rsid w:val="00AB5A3E"/>
    <w:rsid w:val="00AB5C61"/>
    <w:rsid w:val="00AC031B"/>
    <w:rsid w:val="00AC412A"/>
    <w:rsid w:val="00AC41B6"/>
    <w:rsid w:val="00AC42B2"/>
    <w:rsid w:val="00AC440F"/>
    <w:rsid w:val="00AC5482"/>
    <w:rsid w:val="00AC5966"/>
    <w:rsid w:val="00AC7B57"/>
    <w:rsid w:val="00AD1C13"/>
    <w:rsid w:val="00AD5B71"/>
    <w:rsid w:val="00AD6341"/>
    <w:rsid w:val="00AE000C"/>
    <w:rsid w:val="00AE270B"/>
    <w:rsid w:val="00AE42EF"/>
    <w:rsid w:val="00AE44F5"/>
    <w:rsid w:val="00AE455F"/>
    <w:rsid w:val="00AE4A8B"/>
    <w:rsid w:val="00AE63B8"/>
    <w:rsid w:val="00AE71FB"/>
    <w:rsid w:val="00AE7C14"/>
    <w:rsid w:val="00AF08F3"/>
    <w:rsid w:val="00AF4E21"/>
    <w:rsid w:val="00AF73A3"/>
    <w:rsid w:val="00B00A05"/>
    <w:rsid w:val="00B00FC6"/>
    <w:rsid w:val="00B050A7"/>
    <w:rsid w:val="00B05A4E"/>
    <w:rsid w:val="00B11309"/>
    <w:rsid w:val="00B15E6A"/>
    <w:rsid w:val="00B1718C"/>
    <w:rsid w:val="00B20E29"/>
    <w:rsid w:val="00B23B5D"/>
    <w:rsid w:val="00B2767E"/>
    <w:rsid w:val="00B27AFA"/>
    <w:rsid w:val="00B27F9E"/>
    <w:rsid w:val="00B32470"/>
    <w:rsid w:val="00B35952"/>
    <w:rsid w:val="00B37B16"/>
    <w:rsid w:val="00B406E5"/>
    <w:rsid w:val="00B406F5"/>
    <w:rsid w:val="00B53281"/>
    <w:rsid w:val="00B55369"/>
    <w:rsid w:val="00B56972"/>
    <w:rsid w:val="00B56A92"/>
    <w:rsid w:val="00B601FC"/>
    <w:rsid w:val="00B619F1"/>
    <w:rsid w:val="00B61EE8"/>
    <w:rsid w:val="00B632E1"/>
    <w:rsid w:val="00B65052"/>
    <w:rsid w:val="00B65395"/>
    <w:rsid w:val="00B679B7"/>
    <w:rsid w:val="00B67AE9"/>
    <w:rsid w:val="00B71173"/>
    <w:rsid w:val="00B831FC"/>
    <w:rsid w:val="00B84508"/>
    <w:rsid w:val="00B84541"/>
    <w:rsid w:val="00B84A0A"/>
    <w:rsid w:val="00B87B49"/>
    <w:rsid w:val="00B87BA2"/>
    <w:rsid w:val="00B92BF8"/>
    <w:rsid w:val="00B97EB4"/>
    <w:rsid w:val="00BA20B8"/>
    <w:rsid w:val="00BA3E41"/>
    <w:rsid w:val="00BA73F9"/>
    <w:rsid w:val="00BB2AA5"/>
    <w:rsid w:val="00BB30B7"/>
    <w:rsid w:val="00BB4904"/>
    <w:rsid w:val="00BB4FC1"/>
    <w:rsid w:val="00BC45D1"/>
    <w:rsid w:val="00BD1112"/>
    <w:rsid w:val="00BD2E8C"/>
    <w:rsid w:val="00BD6CFD"/>
    <w:rsid w:val="00BD7EDD"/>
    <w:rsid w:val="00BE05CE"/>
    <w:rsid w:val="00BE78F9"/>
    <w:rsid w:val="00BF353D"/>
    <w:rsid w:val="00BF4F80"/>
    <w:rsid w:val="00BF54A1"/>
    <w:rsid w:val="00BF6E97"/>
    <w:rsid w:val="00BF7BB2"/>
    <w:rsid w:val="00C05AD5"/>
    <w:rsid w:val="00C0711A"/>
    <w:rsid w:val="00C12286"/>
    <w:rsid w:val="00C12B93"/>
    <w:rsid w:val="00C14903"/>
    <w:rsid w:val="00C17CCC"/>
    <w:rsid w:val="00C202A5"/>
    <w:rsid w:val="00C22F9A"/>
    <w:rsid w:val="00C23383"/>
    <w:rsid w:val="00C27459"/>
    <w:rsid w:val="00C33026"/>
    <w:rsid w:val="00C339D5"/>
    <w:rsid w:val="00C409E2"/>
    <w:rsid w:val="00C40E9E"/>
    <w:rsid w:val="00C41E5B"/>
    <w:rsid w:val="00C455D1"/>
    <w:rsid w:val="00C4686B"/>
    <w:rsid w:val="00C52E6A"/>
    <w:rsid w:val="00C53154"/>
    <w:rsid w:val="00C534BA"/>
    <w:rsid w:val="00C55F0A"/>
    <w:rsid w:val="00C56E44"/>
    <w:rsid w:val="00C571CB"/>
    <w:rsid w:val="00C57ADF"/>
    <w:rsid w:val="00C61525"/>
    <w:rsid w:val="00C619E5"/>
    <w:rsid w:val="00C64531"/>
    <w:rsid w:val="00C65C47"/>
    <w:rsid w:val="00C66BBD"/>
    <w:rsid w:val="00C75362"/>
    <w:rsid w:val="00C76629"/>
    <w:rsid w:val="00C7695A"/>
    <w:rsid w:val="00C778DE"/>
    <w:rsid w:val="00C81266"/>
    <w:rsid w:val="00C82755"/>
    <w:rsid w:val="00C84390"/>
    <w:rsid w:val="00C85038"/>
    <w:rsid w:val="00C87368"/>
    <w:rsid w:val="00C912E7"/>
    <w:rsid w:val="00C93320"/>
    <w:rsid w:val="00C97FC1"/>
    <w:rsid w:val="00CA0B23"/>
    <w:rsid w:val="00CA30A5"/>
    <w:rsid w:val="00CA3F06"/>
    <w:rsid w:val="00CA4B86"/>
    <w:rsid w:val="00CA6256"/>
    <w:rsid w:val="00CA714F"/>
    <w:rsid w:val="00CB4C72"/>
    <w:rsid w:val="00CB7E5D"/>
    <w:rsid w:val="00CC148E"/>
    <w:rsid w:val="00CC183E"/>
    <w:rsid w:val="00CC23F0"/>
    <w:rsid w:val="00CC25F4"/>
    <w:rsid w:val="00CC2869"/>
    <w:rsid w:val="00CC3DE6"/>
    <w:rsid w:val="00CC577F"/>
    <w:rsid w:val="00CC678F"/>
    <w:rsid w:val="00CD4412"/>
    <w:rsid w:val="00CD4853"/>
    <w:rsid w:val="00CD6312"/>
    <w:rsid w:val="00CD7307"/>
    <w:rsid w:val="00CF32C4"/>
    <w:rsid w:val="00CF35A9"/>
    <w:rsid w:val="00CF4D0A"/>
    <w:rsid w:val="00D01901"/>
    <w:rsid w:val="00D027D3"/>
    <w:rsid w:val="00D034DB"/>
    <w:rsid w:val="00D04878"/>
    <w:rsid w:val="00D05678"/>
    <w:rsid w:val="00D06B9C"/>
    <w:rsid w:val="00D07C55"/>
    <w:rsid w:val="00D101B2"/>
    <w:rsid w:val="00D12AA1"/>
    <w:rsid w:val="00D12DA9"/>
    <w:rsid w:val="00D13985"/>
    <w:rsid w:val="00D15910"/>
    <w:rsid w:val="00D16716"/>
    <w:rsid w:val="00D16A83"/>
    <w:rsid w:val="00D21786"/>
    <w:rsid w:val="00D21960"/>
    <w:rsid w:val="00D23346"/>
    <w:rsid w:val="00D25AD9"/>
    <w:rsid w:val="00D412A6"/>
    <w:rsid w:val="00D417BE"/>
    <w:rsid w:val="00D4351B"/>
    <w:rsid w:val="00D4409A"/>
    <w:rsid w:val="00D5129F"/>
    <w:rsid w:val="00D5160E"/>
    <w:rsid w:val="00D532CB"/>
    <w:rsid w:val="00D5373B"/>
    <w:rsid w:val="00D54489"/>
    <w:rsid w:val="00D5552C"/>
    <w:rsid w:val="00D56BE8"/>
    <w:rsid w:val="00D57335"/>
    <w:rsid w:val="00D60E1A"/>
    <w:rsid w:val="00D66750"/>
    <w:rsid w:val="00D671A8"/>
    <w:rsid w:val="00D710D6"/>
    <w:rsid w:val="00D723CB"/>
    <w:rsid w:val="00D7285F"/>
    <w:rsid w:val="00D76111"/>
    <w:rsid w:val="00D837F8"/>
    <w:rsid w:val="00D83903"/>
    <w:rsid w:val="00D842EB"/>
    <w:rsid w:val="00D87E47"/>
    <w:rsid w:val="00D92392"/>
    <w:rsid w:val="00D951AD"/>
    <w:rsid w:val="00DA01C8"/>
    <w:rsid w:val="00DA2571"/>
    <w:rsid w:val="00DA2AB6"/>
    <w:rsid w:val="00DA340C"/>
    <w:rsid w:val="00DA68AA"/>
    <w:rsid w:val="00DA7E6C"/>
    <w:rsid w:val="00DB0D0F"/>
    <w:rsid w:val="00DB1531"/>
    <w:rsid w:val="00DB171A"/>
    <w:rsid w:val="00DB206F"/>
    <w:rsid w:val="00DB2493"/>
    <w:rsid w:val="00DB58CD"/>
    <w:rsid w:val="00DB5A6F"/>
    <w:rsid w:val="00DB71B4"/>
    <w:rsid w:val="00DB7C1B"/>
    <w:rsid w:val="00DC134F"/>
    <w:rsid w:val="00DC174D"/>
    <w:rsid w:val="00DC2293"/>
    <w:rsid w:val="00DC36A0"/>
    <w:rsid w:val="00DC6256"/>
    <w:rsid w:val="00DC7BB0"/>
    <w:rsid w:val="00DD1990"/>
    <w:rsid w:val="00DD2F8F"/>
    <w:rsid w:val="00DD4AC5"/>
    <w:rsid w:val="00DE4BA1"/>
    <w:rsid w:val="00DE6664"/>
    <w:rsid w:val="00DF025E"/>
    <w:rsid w:val="00DF13F2"/>
    <w:rsid w:val="00DF21E7"/>
    <w:rsid w:val="00DF2216"/>
    <w:rsid w:val="00DF2717"/>
    <w:rsid w:val="00DF3293"/>
    <w:rsid w:val="00DF42DB"/>
    <w:rsid w:val="00DF77C1"/>
    <w:rsid w:val="00E0120E"/>
    <w:rsid w:val="00E061D7"/>
    <w:rsid w:val="00E11462"/>
    <w:rsid w:val="00E15C9C"/>
    <w:rsid w:val="00E16258"/>
    <w:rsid w:val="00E21AD0"/>
    <w:rsid w:val="00E245E9"/>
    <w:rsid w:val="00E303BE"/>
    <w:rsid w:val="00E32417"/>
    <w:rsid w:val="00E331E3"/>
    <w:rsid w:val="00E34ABA"/>
    <w:rsid w:val="00E34DE0"/>
    <w:rsid w:val="00E35F09"/>
    <w:rsid w:val="00E37152"/>
    <w:rsid w:val="00E3731A"/>
    <w:rsid w:val="00E404D0"/>
    <w:rsid w:val="00E4161B"/>
    <w:rsid w:val="00E42AB3"/>
    <w:rsid w:val="00E4682C"/>
    <w:rsid w:val="00E46DCA"/>
    <w:rsid w:val="00E504AD"/>
    <w:rsid w:val="00E51FB6"/>
    <w:rsid w:val="00E54C95"/>
    <w:rsid w:val="00E64F59"/>
    <w:rsid w:val="00E679D5"/>
    <w:rsid w:val="00E70B22"/>
    <w:rsid w:val="00E7274E"/>
    <w:rsid w:val="00E732EB"/>
    <w:rsid w:val="00E85D60"/>
    <w:rsid w:val="00E86DD4"/>
    <w:rsid w:val="00E90D76"/>
    <w:rsid w:val="00E91118"/>
    <w:rsid w:val="00EA7AF4"/>
    <w:rsid w:val="00EB37E8"/>
    <w:rsid w:val="00EB397A"/>
    <w:rsid w:val="00EB5E7C"/>
    <w:rsid w:val="00EB73A8"/>
    <w:rsid w:val="00EC29DB"/>
    <w:rsid w:val="00EC52E0"/>
    <w:rsid w:val="00EE315F"/>
    <w:rsid w:val="00EE5BB2"/>
    <w:rsid w:val="00EE5CFB"/>
    <w:rsid w:val="00EE73BF"/>
    <w:rsid w:val="00EF10E3"/>
    <w:rsid w:val="00EF797E"/>
    <w:rsid w:val="00F00D1C"/>
    <w:rsid w:val="00F0217D"/>
    <w:rsid w:val="00F0262A"/>
    <w:rsid w:val="00F0501C"/>
    <w:rsid w:val="00F10FFC"/>
    <w:rsid w:val="00F11546"/>
    <w:rsid w:val="00F1194D"/>
    <w:rsid w:val="00F12846"/>
    <w:rsid w:val="00F14132"/>
    <w:rsid w:val="00F17302"/>
    <w:rsid w:val="00F21552"/>
    <w:rsid w:val="00F22840"/>
    <w:rsid w:val="00F22B11"/>
    <w:rsid w:val="00F27290"/>
    <w:rsid w:val="00F27AF0"/>
    <w:rsid w:val="00F27AF5"/>
    <w:rsid w:val="00F30B21"/>
    <w:rsid w:val="00F44F9F"/>
    <w:rsid w:val="00F46498"/>
    <w:rsid w:val="00F51E7A"/>
    <w:rsid w:val="00F56B22"/>
    <w:rsid w:val="00F56B72"/>
    <w:rsid w:val="00F576A6"/>
    <w:rsid w:val="00F57D67"/>
    <w:rsid w:val="00F60E6F"/>
    <w:rsid w:val="00F610B1"/>
    <w:rsid w:val="00F63F0D"/>
    <w:rsid w:val="00F64105"/>
    <w:rsid w:val="00F7049D"/>
    <w:rsid w:val="00F71423"/>
    <w:rsid w:val="00F76255"/>
    <w:rsid w:val="00F8112C"/>
    <w:rsid w:val="00F811BA"/>
    <w:rsid w:val="00F82707"/>
    <w:rsid w:val="00F906A3"/>
    <w:rsid w:val="00F912F7"/>
    <w:rsid w:val="00FA10FC"/>
    <w:rsid w:val="00FA2879"/>
    <w:rsid w:val="00FA3239"/>
    <w:rsid w:val="00FA3BB8"/>
    <w:rsid w:val="00FB13C5"/>
    <w:rsid w:val="00FB3E7A"/>
    <w:rsid w:val="00FB4F4A"/>
    <w:rsid w:val="00FB5A8C"/>
    <w:rsid w:val="00FB79A8"/>
    <w:rsid w:val="00FB7B54"/>
    <w:rsid w:val="00FC1D33"/>
    <w:rsid w:val="00FC2065"/>
    <w:rsid w:val="00FC5ED4"/>
    <w:rsid w:val="00FC6952"/>
    <w:rsid w:val="00FC71D0"/>
    <w:rsid w:val="00FC7E64"/>
    <w:rsid w:val="00FD4809"/>
    <w:rsid w:val="00FE1533"/>
    <w:rsid w:val="00FE3CC0"/>
    <w:rsid w:val="00FE66AF"/>
    <w:rsid w:val="00FF0515"/>
    <w:rsid w:val="00FF130E"/>
    <w:rsid w:val="00FF1405"/>
    <w:rsid w:val="00FF15D9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spacing w:after="120"/>
    </w:pPr>
    <w:rPr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file:///C:\Metro\Screens\Lab%208\Licensed%20App.png" TargetMode="Externa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F-code\ECF\Templates\Lab\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5EA21E6EA2410FA326A29C7EBBF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1FB9-2EFC-4671-9DF6-17B2A61CF982}"/>
      </w:docPartPr>
      <w:docPartBody>
        <w:p w:rsidR="00540E07" w:rsidRDefault="00D2519E">
          <w:pPr>
            <w:pStyle w:val="925EA21E6EA2410FA326A29C7EBBF954"/>
          </w:pPr>
          <w:r w:rsidRPr="00C53E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  <w:docPart>
      <w:docPartPr>
        <w:name w:val="329A45E236824EB9A2C5254D1875D6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6A253-E72C-4CF2-A275-6DCC9C560556}"/>
      </w:docPartPr>
      <w:docPartBody>
        <w:p w:rsidR="00B16CE0" w:rsidRDefault="00B16CE0" w:rsidP="00B16CE0">
          <w:pPr>
            <w:pStyle w:val="329A45E236824EB9A2C5254D1875D6E5"/>
          </w:pPr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90D13"/>
    <w:rsid w:val="000F7C2B"/>
    <w:rsid w:val="00181CA3"/>
    <w:rsid w:val="001A3A89"/>
    <w:rsid w:val="00223371"/>
    <w:rsid w:val="002D032B"/>
    <w:rsid w:val="00302C0A"/>
    <w:rsid w:val="00324C78"/>
    <w:rsid w:val="004B2C6A"/>
    <w:rsid w:val="00540E07"/>
    <w:rsid w:val="00576D05"/>
    <w:rsid w:val="00687B26"/>
    <w:rsid w:val="006A232C"/>
    <w:rsid w:val="006F3E6C"/>
    <w:rsid w:val="007048A1"/>
    <w:rsid w:val="007607E6"/>
    <w:rsid w:val="007D4098"/>
    <w:rsid w:val="00812118"/>
    <w:rsid w:val="009679CB"/>
    <w:rsid w:val="009C2196"/>
    <w:rsid w:val="009C4835"/>
    <w:rsid w:val="00B16CE0"/>
    <w:rsid w:val="00B3319B"/>
    <w:rsid w:val="00B55E16"/>
    <w:rsid w:val="00D20FDB"/>
    <w:rsid w:val="00D2519E"/>
    <w:rsid w:val="00F13841"/>
    <w:rsid w:val="00F2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6CE0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329A45E236824EB9A2C5254D1875D6E5">
    <w:name w:val="329A45E236824EB9A2C5254D1875D6E5"/>
    <w:rsid w:val="00B16CE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1 8 8 5 d 7 0 e - 0 2 6 3 - 4 3 2 c - b d d e - 2 6 6 6 3 6 e 2 2 7 e 8 "   t i t l e = " O v e r v i e w "   s t y l e = " T o p i c " / >  
     < t o p i c   i d = " e 2 3 0 5 c 0 c - 6 5 4 b - 4 6 4 e - 9 a 6 8 - 3 6 5 a 5 5 f e 2 3 d 5 "   t i t l e = " E x e r c i s e   1 :   D e t e c t   T r i a l   V e r s i o n s "   s t y l e = " T o p i c " / >  
     < t o p i c   i d = " 8 9 7 d c 6 7 4 - 3 1 5 1 - 4 2 6 8 - 8 2 a 1 - e a b 5 f 6 0 a 7 c 0 3 "   t i t l e = " E x e r c i s e   3 :   S i m u l a t e   P r o d u c t   P u r c h a s e s "   s t y l e = " T o p i c " / >  
     < t o p i c   i d = " d f c e 7 b a 9 - 3 8 7 5 - 4 8 6 1 - b 8 2 e - 3 6 1 7 d 8 7 f f 6 e 0 "   t i t l e = " S u m m a r y "   s t y l e = " T o p i c " / >  
 < / t o c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271063-9EA4-4A21-9624-FF6C6CCDE748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DBD271D8-BD57-4811-8B6F-7A9E6BDB3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100314</TotalTime>
  <Pages>16</Pages>
  <Words>3496</Words>
  <Characters>19930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Damiani</dc:creator>
  <cp:lastModifiedBy>오일석</cp:lastModifiedBy>
  <cp:revision>316</cp:revision>
  <dcterms:created xsi:type="dcterms:W3CDTF">2009-01-27T14:02:00Z</dcterms:created>
  <dcterms:modified xsi:type="dcterms:W3CDTF">2012-06-08T15:48:00Z</dcterms:modified>
</cp:coreProperties>
</file>